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AF5A15" w14:textId="77777777" w:rsidR="00577A00" w:rsidRDefault="00F82E0C" w:rsidP="00B41ADE">
      <w:pPr>
        <w:pStyle w:val="Sansinterligne"/>
        <w:spacing w:after="0"/>
      </w:pPr>
      <w:r>
        <w:t>ÉCOLE DE TECHNOLOGIE SUPÉRIEURE</w:t>
      </w:r>
    </w:p>
    <w:p w14:paraId="781F7E5D" w14:textId="77777777" w:rsidR="00F82E0C" w:rsidRPr="00B41ADE" w:rsidRDefault="00F82E0C" w:rsidP="00B41ADE">
      <w:pPr>
        <w:pStyle w:val="Sansinterligne"/>
        <w:spacing w:after="0"/>
      </w:pPr>
      <w:r>
        <w:t>UNIVERSITÉ DU QUÉBEC</w:t>
      </w:r>
    </w:p>
    <w:p w14:paraId="6B3FB277" w14:textId="77777777" w:rsidR="00D42988" w:rsidRPr="00B41ADE" w:rsidRDefault="00D42988" w:rsidP="00B41ADE">
      <w:pPr>
        <w:pStyle w:val="Sansinterligne"/>
        <w:spacing w:after="0"/>
      </w:pPr>
    </w:p>
    <w:p w14:paraId="05AE62AA" w14:textId="77777777" w:rsidR="00577A00" w:rsidRPr="00B41ADE" w:rsidRDefault="00577A00" w:rsidP="00B41ADE">
      <w:pPr>
        <w:pStyle w:val="Sansinterligne"/>
        <w:spacing w:after="0"/>
      </w:pPr>
    </w:p>
    <w:p w14:paraId="0E0BC8BC" w14:textId="77777777" w:rsidR="00D42988" w:rsidRPr="00B41ADE" w:rsidRDefault="00D42988" w:rsidP="00B41ADE">
      <w:pPr>
        <w:pStyle w:val="Sansinterligne"/>
        <w:spacing w:after="0"/>
      </w:pPr>
    </w:p>
    <w:p w14:paraId="752097E1" w14:textId="77777777" w:rsidR="00577A00" w:rsidRPr="00B41ADE" w:rsidRDefault="00577A00" w:rsidP="00B41ADE">
      <w:pPr>
        <w:pStyle w:val="Sansinterligne"/>
        <w:spacing w:after="0"/>
      </w:pPr>
    </w:p>
    <w:p w14:paraId="7E6F8CCB" w14:textId="77777777" w:rsidR="00577A00" w:rsidRPr="00B41ADE" w:rsidRDefault="00577A00" w:rsidP="00B41ADE">
      <w:pPr>
        <w:pStyle w:val="Sansinterligne"/>
        <w:spacing w:after="0"/>
      </w:pPr>
    </w:p>
    <w:p w14:paraId="187943E8" w14:textId="285DFFE5" w:rsidR="008C07D5" w:rsidRDefault="00B842AB" w:rsidP="00B41ADE">
      <w:pPr>
        <w:pStyle w:val="Sansinterligne"/>
        <w:spacing w:after="0"/>
      </w:pPr>
      <w:r w:rsidRPr="00B842AB">
        <w:t>ELE344 Conception et architecture de processeurs</w:t>
      </w:r>
    </w:p>
    <w:p w14:paraId="392EC377" w14:textId="24069934" w:rsidR="00B842AB" w:rsidRDefault="00B842AB" w:rsidP="00B41ADE">
      <w:pPr>
        <w:pStyle w:val="Sansinterligne"/>
        <w:spacing w:after="0"/>
      </w:pPr>
    </w:p>
    <w:p w14:paraId="2C3032FD" w14:textId="5020D83E" w:rsidR="000773E6" w:rsidRDefault="000773E6" w:rsidP="00B41ADE">
      <w:pPr>
        <w:pStyle w:val="Sansinterligne"/>
        <w:spacing w:after="0"/>
      </w:pPr>
    </w:p>
    <w:p w14:paraId="1714B58B" w14:textId="61F57581" w:rsidR="000773E6" w:rsidRDefault="000773E6" w:rsidP="00B41ADE">
      <w:pPr>
        <w:pStyle w:val="Sansinterligne"/>
        <w:spacing w:after="0"/>
      </w:pPr>
    </w:p>
    <w:p w14:paraId="20A9BAA5" w14:textId="7759AD52" w:rsidR="000773E6" w:rsidRDefault="000773E6" w:rsidP="00B41ADE">
      <w:pPr>
        <w:pStyle w:val="Sansinterligne"/>
        <w:spacing w:after="0"/>
      </w:pPr>
    </w:p>
    <w:p w14:paraId="465B217E" w14:textId="54F58065" w:rsidR="000773E6" w:rsidRDefault="000773E6" w:rsidP="00B41ADE">
      <w:pPr>
        <w:pStyle w:val="Sansinterligne"/>
        <w:spacing w:after="0"/>
      </w:pPr>
    </w:p>
    <w:p w14:paraId="694B8EE3" w14:textId="77777777" w:rsidR="000773E6" w:rsidRDefault="000773E6" w:rsidP="00B41ADE">
      <w:pPr>
        <w:pStyle w:val="Sansinterligne"/>
        <w:spacing w:after="0"/>
      </w:pPr>
    </w:p>
    <w:p w14:paraId="6341F628" w14:textId="77777777" w:rsidR="000773E6" w:rsidRPr="000773E6" w:rsidRDefault="000773E6" w:rsidP="00B41ADE">
      <w:pPr>
        <w:pStyle w:val="Sansinterligne"/>
        <w:spacing w:after="0"/>
        <w:rPr>
          <w:sz w:val="32"/>
        </w:rPr>
      </w:pPr>
    </w:p>
    <w:p w14:paraId="7F2ECE01" w14:textId="7FF6E61C" w:rsidR="00D469F8" w:rsidRPr="000773E6" w:rsidRDefault="00672CA2" w:rsidP="00B41ADE">
      <w:pPr>
        <w:pStyle w:val="Sansinterligne"/>
        <w:spacing w:after="0"/>
        <w:rPr>
          <w:sz w:val="32"/>
        </w:rPr>
      </w:pPr>
      <w:sdt>
        <w:sdtPr>
          <w:rPr>
            <w:sz w:val="32"/>
          </w:rPr>
          <w:alias w:val="Objet "/>
          <w:tag w:val=""/>
          <w:id w:val="1366402246"/>
          <w:placeholder>
            <w:docPart w:val="50173672AAF14A96AE98E25DE6B7856B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B842AB" w:rsidRPr="000773E6">
            <w:rPr>
              <w:sz w:val="32"/>
              <w:lang w:val="fr-FR"/>
            </w:rPr>
            <w:t>PROJET 2</w:t>
          </w:r>
        </w:sdtContent>
      </w:sdt>
    </w:p>
    <w:p w14:paraId="4B249961" w14:textId="5DAB3C04" w:rsidR="000773E6" w:rsidRDefault="000773E6" w:rsidP="00B41ADE">
      <w:pPr>
        <w:pStyle w:val="Sansinterligne"/>
        <w:spacing w:after="0"/>
      </w:pPr>
    </w:p>
    <w:p w14:paraId="716AF948" w14:textId="77777777" w:rsidR="00722BE5" w:rsidRPr="00B41ADE" w:rsidRDefault="00722BE5" w:rsidP="00B41ADE">
      <w:pPr>
        <w:pStyle w:val="Sansinterligne"/>
        <w:spacing w:after="0"/>
      </w:pPr>
    </w:p>
    <w:sdt>
      <w:sdtPr>
        <w:rPr>
          <w:b/>
          <w:sz w:val="36"/>
        </w:rPr>
        <w:alias w:val="Titre "/>
        <w:tag w:val=""/>
        <w:id w:val="1954830172"/>
        <w:placeholder>
          <w:docPart w:val="E4C65F7B4F334BA881039878F3F45DF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FEA2B94" w14:textId="03707C42" w:rsidR="00577A00" w:rsidRPr="000773E6" w:rsidRDefault="001877FA" w:rsidP="00B41ADE">
          <w:pPr>
            <w:pStyle w:val="Sansinterligne"/>
            <w:spacing w:after="0"/>
            <w:rPr>
              <w:b/>
              <w:sz w:val="36"/>
            </w:rPr>
          </w:pPr>
          <w:r w:rsidRPr="000773E6">
            <w:rPr>
              <w:b/>
              <w:sz w:val="36"/>
            </w:rPr>
            <w:t>Le p</w:t>
          </w:r>
          <w:r w:rsidR="00B842AB" w:rsidRPr="000773E6">
            <w:rPr>
              <w:b/>
              <w:sz w:val="36"/>
            </w:rPr>
            <w:t xml:space="preserve">rocesseur MIPS </w:t>
          </w:r>
          <w:proofErr w:type="spellStart"/>
          <w:r w:rsidR="00B842AB" w:rsidRPr="000773E6">
            <w:rPr>
              <w:b/>
              <w:sz w:val="36"/>
            </w:rPr>
            <w:t>mono-cycle</w:t>
          </w:r>
          <w:proofErr w:type="spellEnd"/>
        </w:p>
      </w:sdtContent>
    </w:sdt>
    <w:p w14:paraId="4596A050" w14:textId="77777777" w:rsidR="008C07D5" w:rsidRPr="00B41ADE" w:rsidRDefault="008C07D5" w:rsidP="00B41ADE">
      <w:pPr>
        <w:pStyle w:val="Sansinterligne"/>
        <w:spacing w:after="0"/>
      </w:pPr>
    </w:p>
    <w:p w14:paraId="3E90E4D8" w14:textId="77777777" w:rsidR="00577A00" w:rsidRDefault="00577A00" w:rsidP="00B41ADE">
      <w:pPr>
        <w:pStyle w:val="Sansinterligne"/>
        <w:spacing w:after="0"/>
      </w:pPr>
    </w:p>
    <w:p w14:paraId="57A80CC2" w14:textId="77777777" w:rsidR="00945831" w:rsidRDefault="00945831" w:rsidP="00B41ADE">
      <w:pPr>
        <w:pStyle w:val="Sansinterligne"/>
        <w:spacing w:after="0"/>
      </w:pPr>
    </w:p>
    <w:p w14:paraId="64FE4398" w14:textId="77777777" w:rsidR="00945831" w:rsidRDefault="00945831" w:rsidP="00B41ADE">
      <w:pPr>
        <w:pStyle w:val="Sansinterligne"/>
        <w:spacing w:after="0"/>
      </w:pPr>
    </w:p>
    <w:p w14:paraId="09740540" w14:textId="77777777" w:rsidR="00945831" w:rsidRDefault="00945831" w:rsidP="00B41ADE">
      <w:pPr>
        <w:pStyle w:val="Sansinterligne"/>
        <w:spacing w:after="0"/>
      </w:pPr>
    </w:p>
    <w:p w14:paraId="42FA125C" w14:textId="77777777" w:rsidR="00945831" w:rsidRDefault="00945831" w:rsidP="00B41ADE">
      <w:pPr>
        <w:pStyle w:val="Sansinterligne"/>
        <w:spacing w:after="0"/>
      </w:pPr>
    </w:p>
    <w:p w14:paraId="0E9F3069" w14:textId="77777777" w:rsidR="00945831" w:rsidRDefault="00945831" w:rsidP="005F3DB8">
      <w:pPr>
        <w:pStyle w:val="Sansinterligne"/>
        <w:spacing w:after="0"/>
      </w:pPr>
      <w:r>
        <w:t xml:space="preserve">PAR </w:t>
      </w:r>
    </w:p>
    <w:p w14:paraId="43C18CE5" w14:textId="26E7F5D7" w:rsidR="005F3DB8" w:rsidRDefault="005F3DB8" w:rsidP="00B41ADE">
      <w:pPr>
        <w:pStyle w:val="Sansinterligne"/>
        <w:spacing w:after="0"/>
      </w:pPr>
      <w:proofErr w:type="spellStart"/>
      <w:r>
        <w:t>K</w:t>
      </w:r>
      <w:r w:rsidR="005B5245">
        <w:t>aba</w:t>
      </w:r>
      <w:proofErr w:type="spellEnd"/>
      <w:r>
        <w:t xml:space="preserve"> I</w:t>
      </w:r>
      <w:r w:rsidR="005B5245">
        <w:t>brahima</w:t>
      </w:r>
      <w:r>
        <w:t xml:space="preserve"> – KABI</w:t>
      </w:r>
      <w:r w:rsidR="0068368A">
        <w:t>XXXXXX</w:t>
      </w:r>
    </w:p>
    <w:p w14:paraId="2BCEF832" w14:textId="16051E7A" w:rsidR="00DE0615" w:rsidRDefault="00DE0615" w:rsidP="00B41ADE">
      <w:pPr>
        <w:pStyle w:val="Sansinterligne"/>
        <w:spacing w:after="0"/>
      </w:pPr>
      <w:proofErr w:type="spellStart"/>
      <w:r>
        <w:t>Michele</w:t>
      </w:r>
      <w:proofErr w:type="spellEnd"/>
      <w:r>
        <w:t xml:space="preserve"> </w:t>
      </w:r>
      <w:proofErr w:type="spellStart"/>
      <w:r>
        <w:t>Quelquun</w:t>
      </w:r>
      <w:proofErr w:type="spellEnd"/>
      <w:r>
        <w:t xml:space="preserve"> – QUEMXXXXXX</w:t>
      </w:r>
    </w:p>
    <w:p w14:paraId="0918F63C" w14:textId="77777777" w:rsidR="00945831" w:rsidRDefault="00945831" w:rsidP="00B41ADE">
      <w:pPr>
        <w:pStyle w:val="Sansinterligne"/>
        <w:spacing w:after="0"/>
      </w:pPr>
    </w:p>
    <w:p w14:paraId="684D6A3B" w14:textId="77777777" w:rsidR="0068368A" w:rsidRDefault="0068368A" w:rsidP="00B41ADE">
      <w:pPr>
        <w:pStyle w:val="Sansinterligne"/>
        <w:spacing w:after="0"/>
      </w:pPr>
    </w:p>
    <w:p w14:paraId="7CF14DA5" w14:textId="77777777" w:rsidR="0068368A" w:rsidRDefault="0068368A" w:rsidP="00B41ADE">
      <w:pPr>
        <w:pStyle w:val="Sansinterligne"/>
        <w:spacing w:after="0"/>
      </w:pPr>
    </w:p>
    <w:p w14:paraId="503CA894" w14:textId="77777777" w:rsidR="0068368A" w:rsidRDefault="0068368A" w:rsidP="00B41ADE">
      <w:pPr>
        <w:pStyle w:val="Sansinterligne"/>
        <w:spacing w:after="0"/>
      </w:pPr>
    </w:p>
    <w:p w14:paraId="421C1659" w14:textId="77777777" w:rsidR="0068368A" w:rsidRDefault="0068368A" w:rsidP="00B41ADE">
      <w:pPr>
        <w:pStyle w:val="Sansinterligne"/>
        <w:spacing w:after="0"/>
      </w:pPr>
    </w:p>
    <w:p w14:paraId="1DAB0CE1" w14:textId="77777777" w:rsidR="00E1019B" w:rsidRDefault="00E1019B" w:rsidP="00B41ADE">
      <w:pPr>
        <w:pStyle w:val="Sansinterligne"/>
        <w:spacing w:after="0"/>
      </w:pPr>
    </w:p>
    <w:p w14:paraId="4619C63D" w14:textId="77777777" w:rsidR="00945831" w:rsidRDefault="00945831" w:rsidP="00B41ADE">
      <w:pPr>
        <w:pStyle w:val="Sansinterligne"/>
        <w:spacing w:after="0"/>
      </w:pPr>
    </w:p>
    <w:p w14:paraId="05C889B4" w14:textId="77777777" w:rsidR="00D42988" w:rsidRPr="00B41ADE" w:rsidRDefault="00D42988" w:rsidP="00B41ADE">
      <w:pPr>
        <w:pStyle w:val="Sansinterligne"/>
        <w:spacing w:after="0"/>
      </w:pPr>
    </w:p>
    <w:p w14:paraId="79576B0B" w14:textId="77777777" w:rsidR="00577A00" w:rsidRDefault="00577A00" w:rsidP="00B41ADE">
      <w:pPr>
        <w:pStyle w:val="Sansinterligne"/>
        <w:spacing w:after="0"/>
      </w:pPr>
    </w:p>
    <w:p w14:paraId="29B28F17" w14:textId="77777777" w:rsidR="005F3DB8" w:rsidRPr="00B41ADE" w:rsidRDefault="005F3DB8" w:rsidP="00B41ADE">
      <w:pPr>
        <w:pStyle w:val="Sansinterligne"/>
        <w:spacing w:after="0"/>
      </w:pPr>
    </w:p>
    <w:p w14:paraId="42283634" w14:textId="77777777" w:rsidR="00577A00" w:rsidRPr="00B41ADE" w:rsidRDefault="00577A00" w:rsidP="00B41ADE">
      <w:pPr>
        <w:pStyle w:val="Sansinterligne"/>
        <w:spacing w:after="0"/>
      </w:pPr>
    </w:p>
    <w:p w14:paraId="1BB4425C" w14:textId="77777777" w:rsidR="00577A00" w:rsidRDefault="00577A00" w:rsidP="00B41ADE">
      <w:pPr>
        <w:pStyle w:val="Sansinterligne"/>
        <w:spacing w:after="0"/>
      </w:pPr>
    </w:p>
    <w:p w14:paraId="6D627240" w14:textId="77777777" w:rsidR="00F006A5" w:rsidRDefault="00F006A5" w:rsidP="00B41ADE">
      <w:pPr>
        <w:pStyle w:val="Sansinterligne"/>
        <w:spacing w:after="0"/>
      </w:pPr>
    </w:p>
    <w:p w14:paraId="74C5EF3E" w14:textId="77777777" w:rsidR="00F006A5" w:rsidRDefault="00F006A5" w:rsidP="00B41ADE">
      <w:pPr>
        <w:pStyle w:val="Sansinterligne"/>
        <w:spacing w:after="0"/>
      </w:pPr>
    </w:p>
    <w:sdt>
      <w:sdtPr>
        <w:alias w:val="Société"/>
        <w:tag w:val=""/>
        <w:id w:val="2122107240"/>
        <w:placeholder>
          <w:docPart w:val="0C61320877B44BEEBF43165BB836C7C8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14:paraId="6878103D" w14:textId="77777777" w:rsidR="000F171E" w:rsidRPr="00B41ADE" w:rsidRDefault="00FF5922" w:rsidP="00B41ADE">
          <w:pPr>
            <w:pStyle w:val="Sansinterligne"/>
            <w:spacing w:after="0"/>
          </w:pPr>
          <w:r>
            <w:rPr>
              <w:lang w:val="fr-FR"/>
            </w:rPr>
            <w:t>École de technologie supérieure</w:t>
          </w:r>
        </w:p>
      </w:sdtContent>
    </w:sdt>
    <w:p w14:paraId="6113D198" w14:textId="0E8AF0AB" w:rsidR="000F171E" w:rsidRPr="00B41ADE" w:rsidRDefault="009825E5" w:rsidP="00B41ADE">
      <w:pPr>
        <w:pStyle w:val="Sansinterligne"/>
        <w:spacing w:after="0"/>
      </w:pPr>
      <w:r>
        <w:fldChar w:fldCharType="begin"/>
      </w:r>
      <w:r>
        <w:instrText xml:space="preserve"> SAVEDATE  \@ "d MMMM yyyy"  \* MERGEFORMAT </w:instrText>
      </w:r>
      <w:r>
        <w:fldChar w:fldCharType="separate"/>
      </w:r>
      <w:r w:rsidR="00D43F8D">
        <w:rPr>
          <w:noProof/>
        </w:rPr>
        <w:t>27 novembre 2018</w:t>
      </w:r>
      <w:r>
        <w:fldChar w:fldCharType="end"/>
      </w:r>
    </w:p>
    <w:p w14:paraId="0CAB25A1" w14:textId="743A85AC" w:rsidR="00332C2A" w:rsidRPr="009C087B" w:rsidRDefault="00332C2A" w:rsidP="00A046DF">
      <w:pPr>
        <w:spacing w:after="200"/>
        <w:rPr>
          <w:rFonts w:cs="Times New Roman"/>
          <w:b/>
          <w:color w:val="000000"/>
          <w:sz w:val="32"/>
          <w:szCs w:val="24"/>
        </w:rPr>
        <w:sectPr w:rsidR="00332C2A" w:rsidRPr="009C087B" w:rsidSect="00332C2A">
          <w:footerReference w:type="default" r:id="rId8"/>
          <w:pgSz w:w="12240" w:h="15840"/>
          <w:pgMar w:top="1440" w:right="1800" w:bottom="1440" w:left="1800" w:header="708" w:footer="708" w:gutter="0"/>
          <w:pgNumType w:start="1"/>
          <w:cols w:space="708"/>
          <w:titlePg/>
          <w:docGrid w:linePitch="360"/>
        </w:sectPr>
      </w:pPr>
    </w:p>
    <w:bookmarkStart w:id="0" w:name="_Toc531089776" w:displacedByCustomXml="next"/>
    <w:sdt>
      <w:sdtPr>
        <w:rPr>
          <w:rFonts w:eastAsiaTheme="minorHAnsi" w:cstheme="minorBidi"/>
          <w:bCs/>
          <w:caps/>
          <w:color w:val="auto"/>
          <w:lang w:val="fr-FR" w:eastAsia="en-US"/>
        </w:rPr>
        <w:id w:val="-1813938380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  <w:smallCaps w:val="0"/>
          <w:sz w:val="24"/>
        </w:rPr>
      </w:sdtEndPr>
      <w:sdtContent>
        <w:p w14:paraId="1CCF4B56" w14:textId="60D5DF4F" w:rsidR="009C087B" w:rsidRPr="0041498A" w:rsidRDefault="009C087B" w:rsidP="004D482B">
          <w:pPr>
            <w:pStyle w:val="Titre1"/>
          </w:pPr>
          <w:r w:rsidRPr="0041498A">
            <w:t>T</w:t>
          </w:r>
          <w:r w:rsidR="0041498A" w:rsidRPr="0041498A">
            <w:t>able des matières</w:t>
          </w:r>
          <w:bookmarkEnd w:id="0"/>
        </w:p>
        <w:p w14:paraId="71262632" w14:textId="1DFC108B" w:rsidR="00672CA2" w:rsidRDefault="009C087B">
          <w:pPr>
            <w:pStyle w:val="TM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89776" w:history="1">
            <w:r w:rsidR="00672CA2" w:rsidRPr="001C4CD2">
              <w:rPr>
                <w:rStyle w:val="Lienhypertexte"/>
                <w:noProof/>
              </w:rPr>
              <w:t>1.</w:t>
            </w:r>
            <w:r w:rsidR="00672CA2"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="00672CA2" w:rsidRPr="001C4CD2">
              <w:rPr>
                <w:rStyle w:val="Lienhypertexte"/>
                <w:noProof/>
              </w:rPr>
              <w:t>Table des matières</w:t>
            </w:r>
            <w:r w:rsidR="00672CA2">
              <w:rPr>
                <w:noProof/>
                <w:webHidden/>
              </w:rPr>
              <w:tab/>
            </w:r>
            <w:r w:rsidR="00672CA2">
              <w:rPr>
                <w:noProof/>
                <w:webHidden/>
              </w:rPr>
              <w:fldChar w:fldCharType="begin"/>
            </w:r>
            <w:r w:rsidR="00672CA2">
              <w:rPr>
                <w:noProof/>
                <w:webHidden/>
              </w:rPr>
              <w:instrText xml:space="preserve"> PAGEREF _Toc531089776 \h </w:instrText>
            </w:r>
            <w:r w:rsidR="00672CA2">
              <w:rPr>
                <w:noProof/>
                <w:webHidden/>
              </w:rPr>
            </w:r>
            <w:r w:rsidR="00672CA2">
              <w:rPr>
                <w:noProof/>
                <w:webHidden/>
              </w:rPr>
              <w:fldChar w:fldCharType="separate"/>
            </w:r>
            <w:r w:rsidR="00672CA2">
              <w:rPr>
                <w:noProof/>
                <w:webHidden/>
              </w:rPr>
              <w:t>2</w:t>
            </w:r>
            <w:r w:rsidR="00672CA2">
              <w:rPr>
                <w:noProof/>
                <w:webHidden/>
              </w:rPr>
              <w:fldChar w:fldCharType="end"/>
            </w:r>
          </w:hyperlink>
        </w:p>
        <w:p w14:paraId="5F944433" w14:textId="7CDEE407" w:rsidR="00672CA2" w:rsidRDefault="00672CA2">
          <w:pPr>
            <w:pStyle w:val="TM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77" w:history="1">
            <w:r w:rsidRPr="001C4CD2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93211" w14:textId="3B89B6C4" w:rsidR="00672CA2" w:rsidRDefault="00672CA2">
          <w:pPr>
            <w:pStyle w:val="TM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78" w:history="1">
            <w:r w:rsidRPr="001C4CD2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Introduction et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9257" w14:textId="79B7F814" w:rsidR="00672CA2" w:rsidRDefault="00672CA2">
          <w:pPr>
            <w:pStyle w:val="TM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79" w:history="1">
            <w:r w:rsidRPr="001C4CD2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Description du processeur MIPS monocycle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4D71D" w14:textId="4C450BA2" w:rsidR="00672CA2" w:rsidRDefault="00672CA2">
          <w:pPr>
            <w:pStyle w:val="TM2"/>
            <w:tabs>
              <w:tab w:val="left" w:pos="88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80" w:history="1">
            <w:r w:rsidRPr="001C4CD2">
              <w:rPr>
                <w:rStyle w:val="Lienhypertexte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Unité de contrôle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D66A1" w14:textId="6C37CB26" w:rsidR="00672CA2" w:rsidRDefault="00672CA2">
          <w:pPr>
            <w:pStyle w:val="TM2"/>
            <w:tabs>
              <w:tab w:val="left" w:pos="88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81" w:history="1">
            <w:r w:rsidRPr="001C4CD2">
              <w:rPr>
                <w:rStyle w:val="Lienhypertexte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Chemin de données (Datapath)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E1F7" w14:textId="135C023F" w:rsidR="00672CA2" w:rsidRDefault="00672CA2">
          <w:pPr>
            <w:pStyle w:val="TM3"/>
            <w:tabs>
              <w:tab w:val="left" w:pos="132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82" w:history="1">
            <w:r w:rsidRPr="001C4CD2">
              <w:rPr>
                <w:rStyle w:val="Lienhypertexte"/>
                <w:noProof/>
              </w:rPr>
              <w:t>4.2.1.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Logique pour le calcul du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79267" w14:textId="0EF76583" w:rsidR="00672CA2" w:rsidRDefault="00672CA2">
          <w:pPr>
            <w:pStyle w:val="TM3"/>
            <w:tabs>
              <w:tab w:val="left" w:pos="132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83" w:history="1">
            <w:r w:rsidRPr="001C4CD2">
              <w:rPr>
                <w:rStyle w:val="Lienhypertexte"/>
                <w:noProof/>
              </w:rPr>
              <w:t>4.2.2.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Logique du banc de registre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852CF" w14:textId="5D20476E" w:rsidR="00672CA2" w:rsidRDefault="00672CA2">
          <w:pPr>
            <w:pStyle w:val="TM3"/>
            <w:tabs>
              <w:tab w:val="left" w:pos="132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84" w:history="1">
            <w:r w:rsidRPr="001C4CD2">
              <w:rPr>
                <w:rStyle w:val="Lienhypertexte"/>
                <w:noProof/>
              </w:rPr>
              <w:t>4.2.3.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Logique de l’ALU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9D6C" w14:textId="1F85033A" w:rsidR="00672CA2" w:rsidRDefault="00672CA2">
          <w:pPr>
            <w:pStyle w:val="TM2"/>
            <w:tabs>
              <w:tab w:val="left" w:pos="88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85" w:history="1">
            <w:r w:rsidRPr="001C4CD2">
              <w:rPr>
                <w:rStyle w:val="Lienhypertexte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Processeur MIPS</w:t>
            </w:r>
            <w:bookmarkStart w:id="1" w:name="_GoBack"/>
            <w:bookmarkEnd w:id="1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2A59" w14:textId="3CB8575D" w:rsidR="00672CA2" w:rsidRDefault="00672CA2">
          <w:pPr>
            <w:pStyle w:val="TM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86" w:history="1">
            <w:r w:rsidRPr="001C4CD2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Localisation et causes d’erreurs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E8AAB" w14:textId="1D8A9483" w:rsidR="00672CA2" w:rsidRDefault="00672CA2">
          <w:pPr>
            <w:pStyle w:val="TM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9787" w:history="1">
            <w:r w:rsidRPr="001C4CD2">
              <w:rPr>
                <w:rStyle w:val="Lienhypertexte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Pr="001C4CD2">
              <w:rPr>
                <w:rStyle w:val="Lienhypertexte"/>
                <w:noProof/>
              </w:rPr>
              <w:t>Discussion et amélioration possibles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_Toc531089787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70D2E" w14:textId="2DFD800C" w:rsidR="009C087B" w:rsidRDefault="009C087B" w:rsidP="009C087B">
          <w:r>
            <w:rPr>
              <w:b/>
              <w:bCs/>
              <w:lang w:val="fr-FR"/>
            </w:rPr>
            <w:fldChar w:fldCharType="end"/>
          </w:r>
        </w:p>
      </w:sdtContent>
    </w:sdt>
    <w:p w14:paraId="1BF90962" w14:textId="77777777" w:rsidR="007201C1" w:rsidRDefault="007201C1">
      <w:pPr>
        <w:spacing w:after="200" w:line="276" w:lineRule="auto"/>
      </w:pPr>
      <w:r>
        <w:br w:type="page"/>
      </w:r>
    </w:p>
    <w:p w14:paraId="5667D461" w14:textId="188EB460" w:rsidR="00B61330" w:rsidRPr="004D482B" w:rsidRDefault="00165ED1" w:rsidP="004D482B">
      <w:pPr>
        <w:pStyle w:val="Titre1"/>
      </w:pPr>
      <w:bookmarkStart w:id="2" w:name="_Toc531089777"/>
      <w:r w:rsidRPr="004D482B">
        <w:lastRenderedPageBreak/>
        <w:t>I</w:t>
      </w:r>
      <w:r w:rsidR="00D43F8D" w:rsidRPr="004D482B">
        <w:t>nstructions</w:t>
      </w:r>
      <w:bookmarkEnd w:id="2"/>
    </w:p>
    <w:p w14:paraId="4D31D475" w14:textId="13777019" w:rsidR="00D43F8D" w:rsidRDefault="00D43F8D" w:rsidP="00D43F8D">
      <w:r>
        <w:rPr>
          <w:lang w:eastAsia="fr-CA"/>
        </w:rPr>
        <w:t>Ce gabarit doit être utilisé pour le rapport. Les sections qui s’y retrouvent doivent être adaptées selon les requis définis à la section « Documents à remettre » de l’énoncé du projet.</w:t>
      </w:r>
    </w:p>
    <w:p w14:paraId="6812D712" w14:textId="7600BC91" w:rsidR="00B35159" w:rsidRPr="00D43F8D" w:rsidRDefault="00D43F8D" w:rsidP="004D482B">
      <w:pPr>
        <w:pStyle w:val="Titre1"/>
      </w:pPr>
      <w:bookmarkStart w:id="3" w:name="_Toc531088026"/>
      <w:bookmarkStart w:id="4" w:name="_Toc531089778"/>
      <w:r w:rsidRPr="00D43F8D">
        <w:t>Introduction</w:t>
      </w:r>
      <w:r w:rsidRPr="00D43F8D">
        <w:t xml:space="preserve"> et objectifs du projet</w:t>
      </w:r>
      <w:bookmarkEnd w:id="3"/>
      <w:bookmarkEnd w:id="4"/>
    </w:p>
    <w:p w14:paraId="3A2D83DE" w14:textId="16540B86" w:rsidR="00D43F8D" w:rsidRPr="00D43F8D" w:rsidRDefault="00D43F8D" w:rsidP="004D482B">
      <w:pPr>
        <w:pStyle w:val="Titre1"/>
      </w:pPr>
      <w:bookmarkStart w:id="5" w:name="_Toc531088027"/>
      <w:bookmarkStart w:id="6" w:name="_Toc531089779"/>
      <w:r w:rsidRPr="00D43F8D">
        <w:t xml:space="preserve">Description du processeur MIPS </w:t>
      </w:r>
      <w:bookmarkEnd w:id="5"/>
      <w:r w:rsidRPr="00D43F8D">
        <w:t>monocycle</w:t>
      </w:r>
      <w:bookmarkEnd w:id="6"/>
    </w:p>
    <w:p w14:paraId="490EAC16" w14:textId="2B791BAF" w:rsidR="00D43F8D" w:rsidRPr="00180EC2" w:rsidRDefault="00D43F8D" w:rsidP="00180EC2">
      <w:pPr>
        <w:pStyle w:val="Titre2"/>
      </w:pPr>
      <w:bookmarkStart w:id="7" w:name="_Toc531088028"/>
      <w:bookmarkStart w:id="8" w:name="_Toc531089780"/>
      <w:r w:rsidRPr="00180EC2">
        <w:t>Unité de contrôle</w:t>
      </w:r>
      <w:bookmarkEnd w:id="8"/>
    </w:p>
    <w:p w14:paraId="311332AC" w14:textId="77777777" w:rsidR="00D43F8D" w:rsidRDefault="00D43F8D" w:rsidP="00180EC2">
      <w:pPr>
        <w:pStyle w:val="Titre2"/>
      </w:pPr>
      <w:bookmarkStart w:id="9" w:name="_Toc531089781"/>
      <w:r w:rsidRPr="00D43F8D">
        <w:t>Chemin de données (</w:t>
      </w:r>
      <w:proofErr w:type="spellStart"/>
      <w:r w:rsidRPr="00D43F8D">
        <w:t>Datapath</w:t>
      </w:r>
      <w:proofErr w:type="spellEnd"/>
      <w:r w:rsidRPr="00D43F8D">
        <w:t>)</w:t>
      </w:r>
      <w:bookmarkEnd w:id="9"/>
    </w:p>
    <w:p w14:paraId="32E87B24" w14:textId="0DB698DE" w:rsidR="00D43F8D" w:rsidRPr="00D43F8D" w:rsidRDefault="00D43F8D" w:rsidP="00036FC5">
      <w:pPr>
        <w:pStyle w:val="Titre3"/>
      </w:pPr>
      <w:bookmarkStart w:id="10" w:name="_Toc531089782"/>
      <w:r w:rsidRPr="00D43F8D">
        <w:t>Logique pour le calcul du PC</w:t>
      </w:r>
      <w:bookmarkEnd w:id="10"/>
      <w:r w:rsidRPr="00D43F8D">
        <w:t xml:space="preserve"> </w:t>
      </w:r>
    </w:p>
    <w:p w14:paraId="1BC8D27F" w14:textId="77777777" w:rsidR="00D43F8D" w:rsidRDefault="00D43F8D" w:rsidP="00036FC5">
      <w:pPr>
        <w:pStyle w:val="Titre3"/>
      </w:pPr>
      <w:bookmarkStart w:id="11" w:name="_Toc531089783"/>
      <w:r>
        <w:t>Logique du banc de registre</w:t>
      </w:r>
      <w:bookmarkEnd w:id="11"/>
      <w:r>
        <w:t xml:space="preserve"> </w:t>
      </w:r>
    </w:p>
    <w:p w14:paraId="02401161" w14:textId="77777777" w:rsidR="00D43F8D" w:rsidRDefault="00D43F8D" w:rsidP="00036FC5">
      <w:pPr>
        <w:pStyle w:val="Titre3"/>
      </w:pPr>
      <w:bookmarkStart w:id="12" w:name="_Toc531089784"/>
      <w:r>
        <w:t>Logique de l’ALU</w:t>
      </w:r>
      <w:bookmarkEnd w:id="12"/>
    </w:p>
    <w:p w14:paraId="2AC346D5" w14:textId="7A58F25E" w:rsidR="00D43F8D" w:rsidRDefault="00D43F8D" w:rsidP="00180EC2">
      <w:pPr>
        <w:pStyle w:val="Titre2"/>
      </w:pPr>
      <w:bookmarkStart w:id="13" w:name="_Toc531089785"/>
      <w:r>
        <w:t xml:space="preserve">Processeur </w:t>
      </w:r>
      <w:r w:rsidR="007721FB">
        <w:t>MIPS</w:t>
      </w:r>
      <w:bookmarkEnd w:id="13"/>
    </w:p>
    <w:p w14:paraId="7F28AB98" w14:textId="4DFE2AF8" w:rsidR="00D43F8D" w:rsidRPr="006E1489" w:rsidRDefault="00D43F8D" w:rsidP="004D482B">
      <w:pPr>
        <w:pStyle w:val="Titre1"/>
      </w:pPr>
      <w:bookmarkStart w:id="14" w:name="_Toc531089786"/>
      <w:r w:rsidRPr="006E1489">
        <w:t xml:space="preserve">Localisation </w:t>
      </w:r>
      <w:r w:rsidRPr="007721FB">
        <w:t>et</w:t>
      </w:r>
      <w:r w:rsidRPr="006E1489">
        <w:t xml:space="preserve"> causes d’erreurs</w:t>
      </w:r>
      <w:bookmarkEnd w:id="7"/>
      <w:bookmarkEnd w:id="14"/>
    </w:p>
    <w:p w14:paraId="564BDF27" w14:textId="77777777" w:rsidR="00D43F8D" w:rsidRPr="006E1489" w:rsidRDefault="00D43F8D" w:rsidP="004D482B">
      <w:pPr>
        <w:pStyle w:val="Titre1"/>
      </w:pPr>
      <w:bookmarkStart w:id="15" w:name="_Toc531088029"/>
      <w:bookmarkStart w:id="16" w:name="_Toc531089787"/>
      <w:r w:rsidRPr="006E1489">
        <w:t>Discussion et amélioration possibles</w:t>
      </w:r>
      <w:bookmarkEnd w:id="15"/>
      <w:bookmarkEnd w:id="16"/>
    </w:p>
    <w:sectPr w:rsidR="00D43F8D" w:rsidRPr="006E1489" w:rsidSect="0039692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354404" w14:textId="77777777" w:rsidR="00724A2C" w:rsidRDefault="00724A2C">
      <w:r>
        <w:separator/>
      </w:r>
    </w:p>
  </w:endnote>
  <w:endnote w:type="continuationSeparator" w:id="0">
    <w:p w14:paraId="45F1127D" w14:textId="77777777" w:rsidR="00724A2C" w:rsidRDefault="00724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2DF4E1" w14:textId="36E4FE17" w:rsidR="003531A2" w:rsidRPr="00CF6C36" w:rsidRDefault="00CD4F73" w:rsidP="00CD4F73">
    <w:pPr>
      <w:pStyle w:val="Pieddepage"/>
      <w:tabs>
        <w:tab w:val="clear" w:pos="4320"/>
        <w:tab w:val="left" w:pos="4820"/>
      </w:tabs>
      <w:rPr>
        <w:rFonts w:cs="Times New Roman"/>
      </w:rPr>
    </w:pPr>
    <w:r>
      <w:rPr>
        <w:rFonts w:cs="Times New Roman"/>
      </w:rPr>
      <w:t>Projet 2</w:t>
    </w:r>
    <w:r w:rsidR="003531A2">
      <w:rPr>
        <w:rFonts w:cs="Times New Roman"/>
      </w:rPr>
      <w:t xml:space="preserve"> – </w:t>
    </w:r>
    <w:r>
      <w:rPr>
        <w:rFonts w:cs="Times New Roman"/>
      </w:rPr>
      <w:t xml:space="preserve">Le processeur </w:t>
    </w:r>
    <w:r w:rsidR="00724CC2">
      <w:rPr>
        <w:rFonts w:cs="Times New Roman"/>
      </w:rPr>
      <w:t>MIPS</w:t>
    </w:r>
    <w:r>
      <w:rPr>
        <w:rFonts w:cs="Times New Roman"/>
      </w:rPr>
      <w:t xml:space="preserve"> monocycle</w:t>
    </w:r>
    <w:r w:rsidR="00724CC2">
      <w:rPr>
        <w:rFonts w:cs="Times New Roman"/>
      </w:rPr>
      <w:tab/>
    </w:r>
    <w:r w:rsidR="003531A2">
      <w:rPr>
        <w:rFonts w:cs="Times New Roman"/>
      </w:rPr>
      <w:tab/>
    </w:r>
    <w:r w:rsidR="003531A2" w:rsidRPr="00CF6C36">
      <w:rPr>
        <w:rFonts w:cs="Times New Roman"/>
      </w:rPr>
      <w:t xml:space="preserve">Page </w:t>
    </w:r>
    <w:r w:rsidR="003531A2" w:rsidRPr="00CF6C36">
      <w:rPr>
        <w:rFonts w:cs="Times New Roman"/>
      </w:rPr>
      <w:fldChar w:fldCharType="begin"/>
    </w:r>
    <w:r w:rsidR="003531A2" w:rsidRPr="00CF6C36">
      <w:rPr>
        <w:rFonts w:cs="Times New Roman"/>
      </w:rPr>
      <w:instrText xml:space="preserve">PAGE </w:instrText>
    </w:r>
    <w:r w:rsidR="003531A2" w:rsidRPr="00CF6C36">
      <w:rPr>
        <w:rFonts w:cs="Times New Roman"/>
      </w:rPr>
      <w:fldChar w:fldCharType="separate"/>
    </w:r>
    <w:r w:rsidR="00672CA2">
      <w:rPr>
        <w:rFonts w:cs="Times New Roman"/>
        <w:noProof/>
      </w:rPr>
      <w:t>3</w:t>
    </w:r>
    <w:r w:rsidR="003531A2" w:rsidRPr="00CF6C36"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A7FBF" w14:textId="77777777" w:rsidR="00724A2C" w:rsidRDefault="00724A2C">
      <w:r>
        <w:separator/>
      </w:r>
    </w:p>
  </w:footnote>
  <w:footnote w:type="continuationSeparator" w:id="0">
    <w:p w14:paraId="419768DA" w14:textId="77777777" w:rsidR="00724A2C" w:rsidRDefault="00724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0BD9"/>
    <w:multiLevelType w:val="multilevel"/>
    <w:tmpl w:val="E72E4F6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65B078F"/>
    <w:multiLevelType w:val="hybridMultilevel"/>
    <w:tmpl w:val="C248D1C0"/>
    <w:lvl w:ilvl="0" w:tplc="0C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E323F1D"/>
    <w:multiLevelType w:val="multilevel"/>
    <w:tmpl w:val="EB9208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C72E31"/>
    <w:multiLevelType w:val="hybridMultilevel"/>
    <w:tmpl w:val="12885B60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31D4D"/>
    <w:multiLevelType w:val="hybridMultilevel"/>
    <w:tmpl w:val="14E6340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061D5"/>
    <w:multiLevelType w:val="multilevel"/>
    <w:tmpl w:val="E72E4F6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7710AA6"/>
    <w:multiLevelType w:val="hybridMultilevel"/>
    <w:tmpl w:val="82A0CF3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83C25"/>
    <w:multiLevelType w:val="hybridMultilevel"/>
    <w:tmpl w:val="28B866D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F0154"/>
    <w:multiLevelType w:val="hybridMultilevel"/>
    <w:tmpl w:val="E0801FB2"/>
    <w:lvl w:ilvl="0" w:tplc="0C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C0C0019" w:tentative="1">
      <w:start w:val="1"/>
      <w:numFmt w:val="lowerLetter"/>
      <w:lvlText w:val="%2."/>
      <w:lvlJc w:val="left"/>
      <w:pPr>
        <w:ind w:left="1364" w:hanging="360"/>
      </w:pPr>
    </w:lvl>
    <w:lvl w:ilvl="2" w:tplc="0C0C001B" w:tentative="1">
      <w:start w:val="1"/>
      <w:numFmt w:val="lowerRoman"/>
      <w:lvlText w:val="%3."/>
      <w:lvlJc w:val="right"/>
      <w:pPr>
        <w:ind w:left="2084" w:hanging="180"/>
      </w:pPr>
    </w:lvl>
    <w:lvl w:ilvl="3" w:tplc="0C0C000F" w:tentative="1">
      <w:start w:val="1"/>
      <w:numFmt w:val="decimal"/>
      <w:lvlText w:val="%4."/>
      <w:lvlJc w:val="left"/>
      <w:pPr>
        <w:ind w:left="2804" w:hanging="360"/>
      </w:pPr>
    </w:lvl>
    <w:lvl w:ilvl="4" w:tplc="0C0C0019" w:tentative="1">
      <w:start w:val="1"/>
      <w:numFmt w:val="lowerLetter"/>
      <w:lvlText w:val="%5."/>
      <w:lvlJc w:val="left"/>
      <w:pPr>
        <w:ind w:left="3524" w:hanging="360"/>
      </w:pPr>
    </w:lvl>
    <w:lvl w:ilvl="5" w:tplc="0C0C001B" w:tentative="1">
      <w:start w:val="1"/>
      <w:numFmt w:val="lowerRoman"/>
      <w:lvlText w:val="%6."/>
      <w:lvlJc w:val="right"/>
      <w:pPr>
        <w:ind w:left="4244" w:hanging="180"/>
      </w:pPr>
    </w:lvl>
    <w:lvl w:ilvl="6" w:tplc="0C0C000F" w:tentative="1">
      <w:start w:val="1"/>
      <w:numFmt w:val="decimal"/>
      <w:lvlText w:val="%7."/>
      <w:lvlJc w:val="left"/>
      <w:pPr>
        <w:ind w:left="4964" w:hanging="360"/>
      </w:pPr>
    </w:lvl>
    <w:lvl w:ilvl="7" w:tplc="0C0C0019" w:tentative="1">
      <w:start w:val="1"/>
      <w:numFmt w:val="lowerLetter"/>
      <w:lvlText w:val="%8."/>
      <w:lvlJc w:val="left"/>
      <w:pPr>
        <w:ind w:left="5684" w:hanging="360"/>
      </w:pPr>
    </w:lvl>
    <w:lvl w:ilvl="8" w:tplc="0C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B1D571B"/>
    <w:multiLevelType w:val="hybridMultilevel"/>
    <w:tmpl w:val="FB044BE4"/>
    <w:lvl w:ilvl="0" w:tplc="893649F6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D80D9C"/>
    <w:multiLevelType w:val="hybridMultilevel"/>
    <w:tmpl w:val="9DAE9C9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17C63"/>
    <w:multiLevelType w:val="hybridMultilevel"/>
    <w:tmpl w:val="42948C54"/>
    <w:lvl w:ilvl="0" w:tplc="3E58149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17A01"/>
    <w:multiLevelType w:val="hybridMultilevel"/>
    <w:tmpl w:val="860CD9D8"/>
    <w:lvl w:ilvl="0" w:tplc="DB54E09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36F14"/>
    <w:multiLevelType w:val="hybridMultilevel"/>
    <w:tmpl w:val="A664EABC"/>
    <w:lvl w:ilvl="0" w:tplc="0C0C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364" w:hanging="360"/>
      </w:pPr>
    </w:lvl>
    <w:lvl w:ilvl="2" w:tplc="0C0C001B" w:tentative="1">
      <w:start w:val="1"/>
      <w:numFmt w:val="lowerRoman"/>
      <w:lvlText w:val="%3."/>
      <w:lvlJc w:val="right"/>
      <w:pPr>
        <w:ind w:left="2084" w:hanging="180"/>
      </w:pPr>
    </w:lvl>
    <w:lvl w:ilvl="3" w:tplc="0C0C000F" w:tentative="1">
      <w:start w:val="1"/>
      <w:numFmt w:val="decimal"/>
      <w:lvlText w:val="%4."/>
      <w:lvlJc w:val="left"/>
      <w:pPr>
        <w:ind w:left="2804" w:hanging="360"/>
      </w:pPr>
    </w:lvl>
    <w:lvl w:ilvl="4" w:tplc="0C0C0019" w:tentative="1">
      <w:start w:val="1"/>
      <w:numFmt w:val="lowerLetter"/>
      <w:lvlText w:val="%5."/>
      <w:lvlJc w:val="left"/>
      <w:pPr>
        <w:ind w:left="3524" w:hanging="360"/>
      </w:pPr>
    </w:lvl>
    <w:lvl w:ilvl="5" w:tplc="0C0C001B" w:tentative="1">
      <w:start w:val="1"/>
      <w:numFmt w:val="lowerRoman"/>
      <w:lvlText w:val="%6."/>
      <w:lvlJc w:val="right"/>
      <w:pPr>
        <w:ind w:left="4244" w:hanging="180"/>
      </w:pPr>
    </w:lvl>
    <w:lvl w:ilvl="6" w:tplc="0C0C000F" w:tentative="1">
      <w:start w:val="1"/>
      <w:numFmt w:val="decimal"/>
      <w:lvlText w:val="%7."/>
      <w:lvlJc w:val="left"/>
      <w:pPr>
        <w:ind w:left="4964" w:hanging="360"/>
      </w:pPr>
    </w:lvl>
    <w:lvl w:ilvl="7" w:tplc="0C0C0019" w:tentative="1">
      <w:start w:val="1"/>
      <w:numFmt w:val="lowerLetter"/>
      <w:lvlText w:val="%8."/>
      <w:lvlJc w:val="left"/>
      <w:pPr>
        <w:ind w:left="5684" w:hanging="360"/>
      </w:pPr>
    </w:lvl>
    <w:lvl w:ilvl="8" w:tplc="0C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9D732F6"/>
    <w:multiLevelType w:val="hybridMultilevel"/>
    <w:tmpl w:val="BCAEE2E0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2018E9"/>
    <w:multiLevelType w:val="hybridMultilevel"/>
    <w:tmpl w:val="627A680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F2117D"/>
    <w:multiLevelType w:val="multilevel"/>
    <w:tmpl w:val="A9129C06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86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0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8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576" w:hanging="1800"/>
      </w:pPr>
      <w:rPr>
        <w:rFonts w:hint="default"/>
      </w:rPr>
    </w:lvl>
  </w:abstractNum>
  <w:abstractNum w:abstractNumId="17" w15:restartNumberingAfterBreak="0">
    <w:nsid w:val="45807CBD"/>
    <w:multiLevelType w:val="multilevel"/>
    <w:tmpl w:val="0C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E0463D"/>
    <w:multiLevelType w:val="hybridMultilevel"/>
    <w:tmpl w:val="FFD8CDC2"/>
    <w:lvl w:ilvl="0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50477AA">
      <w:start w:val="19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A0C64BB"/>
    <w:multiLevelType w:val="hybridMultilevel"/>
    <w:tmpl w:val="FC98F00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12110"/>
    <w:multiLevelType w:val="multilevel"/>
    <w:tmpl w:val="9B64D5C4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03716AC"/>
    <w:multiLevelType w:val="hybridMultilevel"/>
    <w:tmpl w:val="CFF0B07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934070"/>
    <w:multiLevelType w:val="hybridMultilevel"/>
    <w:tmpl w:val="037ABB1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AC5C65"/>
    <w:multiLevelType w:val="hybridMultilevel"/>
    <w:tmpl w:val="C51A0D48"/>
    <w:lvl w:ilvl="0" w:tplc="0C0C000F">
      <w:start w:val="1"/>
      <w:numFmt w:val="decimal"/>
      <w:lvlText w:val="%1."/>
      <w:lvlJc w:val="left"/>
      <w:pPr>
        <w:ind w:left="927" w:hanging="360"/>
      </w:pPr>
    </w:lvl>
    <w:lvl w:ilvl="1" w:tplc="F0B8696C">
      <w:start w:val="1"/>
      <w:numFmt w:val="lowerLetter"/>
      <w:lvlText w:val="%2."/>
      <w:lvlJc w:val="left"/>
      <w:pPr>
        <w:ind w:left="1647" w:hanging="360"/>
      </w:pPr>
      <w:rPr>
        <w:sz w:val="24"/>
        <w:szCs w:val="24"/>
      </w:rPr>
    </w:lvl>
    <w:lvl w:ilvl="2" w:tplc="0C0C001B">
      <w:start w:val="1"/>
      <w:numFmt w:val="lowerRoman"/>
      <w:lvlText w:val="%3."/>
      <w:lvlJc w:val="right"/>
      <w:pPr>
        <w:ind w:left="2367" w:hanging="180"/>
      </w:pPr>
    </w:lvl>
    <w:lvl w:ilvl="3" w:tplc="0C0C000F">
      <w:start w:val="1"/>
      <w:numFmt w:val="decimal"/>
      <w:lvlText w:val="%4."/>
      <w:lvlJc w:val="left"/>
      <w:pPr>
        <w:ind w:left="3087" w:hanging="360"/>
      </w:pPr>
    </w:lvl>
    <w:lvl w:ilvl="4" w:tplc="0C0C0019">
      <w:start w:val="1"/>
      <w:numFmt w:val="lowerLetter"/>
      <w:lvlText w:val="%5."/>
      <w:lvlJc w:val="left"/>
      <w:pPr>
        <w:ind w:left="3807" w:hanging="360"/>
      </w:pPr>
    </w:lvl>
    <w:lvl w:ilvl="5" w:tplc="0C0C001B">
      <w:start w:val="1"/>
      <w:numFmt w:val="lowerRoman"/>
      <w:lvlText w:val="%6."/>
      <w:lvlJc w:val="right"/>
      <w:pPr>
        <w:ind w:left="4527" w:hanging="180"/>
      </w:pPr>
    </w:lvl>
    <w:lvl w:ilvl="6" w:tplc="0C0C000F">
      <w:start w:val="1"/>
      <w:numFmt w:val="decimal"/>
      <w:lvlText w:val="%7."/>
      <w:lvlJc w:val="left"/>
      <w:pPr>
        <w:ind w:left="5247" w:hanging="360"/>
      </w:pPr>
    </w:lvl>
    <w:lvl w:ilvl="7" w:tplc="0C0C0019">
      <w:start w:val="1"/>
      <w:numFmt w:val="lowerLetter"/>
      <w:lvlText w:val="%8."/>
      <w:lvlJc w:val="left"/>
      <w:pPr>
        <w:ind w:left="5967" w:hanging="360"/>
      </w:pPr>
    </w:lvl>
    <w:lvl w:ilvl="8" w:tplc="0C0C001B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A2036AB"/>
    <w:multiLevelType w:val="hybridMultilevel"/>
    <w:tmpl w:val="C26E6ABA"/>
    <w:lvl w:ilvl="0" w:tplc="55B468C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255FF"/>
    <w:multiLevelType w:val="hybridMultilevel"/>
    <w:tmpl w:val="E09682F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1C103E2"/>
    <w:multiLevelType w:val="hybridMultilevel"/>
    <w:tmpl w:val="0D1C69E2"/>
    <w:lvl w:ilvl="0" w:tplc="6AD61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167A8"/>
    <w:multiLevelType w:val="multilevel"/>
    <w:tmpl w:val="BB1CD3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4427845"/>
    <w:multiLevelType w:val="hybridMultilevel"/>
    <w:tmpl w:val="8378340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671E1F"/>
    <w:multiLevelType w:val="hybridMultilevel"/>
    <w:tmpl w:val="77E4F5BE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CB74D2"/>
    <w:multiLevelType w:val="hybridMultilevel"/>
    <w:tmpl w:val="CD1AD9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D442964"/>
    <w:multiLevelType w:val="hybridMultilevel"/>
    <w:tmpl w:val="92E00B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3158F"/>
    <w:multiLevelType w:val="multilevel"/>
    <w:tmpl w:val="B060CAC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74454908"/>
    <w:multiLevelType w:val="multilevel"/>
    <w:tmpl w:val="E72E4F6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6160033"/>
    <w:multiLevelType w:val="hybridMultilevel"/>
    <w:tmpl w:val="2D743A04"/>
    <w:lvl w:ilvl="0" w:tplc="FCA26F6E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7C56440B"/>
    <w:multiLevelType w:val="hybridMultilevel"/>
    <w:tmpl w:val="D62AB27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9E7CA8"/>
    <w:multiLevelType w:val="hybridMultilevel"/>
    <w:tmpl w:val="518255F2"/>
    <w:lvl w:ilvl="0" w:tplc="AF7CA562">
      <w:start w:val="1"/>
      <w:numFmt w:val="upperLetter"/>
      <w:lvlText w:val="%1)"/>
      <w:lvlJc w:val="left"/>
      <w:pPr>
        <w:ind w:left="1080" w:hanging="360"/>
      </w:pPr>
      <w:rPr>
        <w:rFonts w:ascii="Times New Roman" w:hAnsi="Times New Roman"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E73436E"/>
    <w:multiLevelType w:val="hybridMultilevel"/>
    <w:tmpl w:val="E9EC9A3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6"/>
  </w:num>
  <w:num w:numId="4">
    <w:abstractNumId w:val="18"/>
  </w:num>
  <w:num w:numId="5">
    <w:abstractNumId w:val="27"/>
  </w:num>
  <w:num w:numId="6">
    <w:abstractNumId w:val="34"/>
  </w:num>
  <w:num w:numId="7">
    <w:abstractNumId w:val="23"/>
  </w:num>
  <w:num w:numId="8">
    <w:abstractNumId w:val="25"/>
  </w:num>
  <w:num w:numId="9">
    <w:abstractNumId w:val="1"/>
  </w:num>
  <w:num w:numId="10">
    <w:abstractNumId w:val="13"/>
  </w:num>
  <w:num w:numId="11">
    <w:abstractNumId w:val="8"/>
  </w:num>
  <w:num w:numId="12">
    <w:abstractNumId w:val="26"/>
  </w:num>
  <w:num w:numId="13">
    <w:abstractNumId w:val="2"/>
  </w:num>
  <w:num w:numId="14">
    <w:abstractNumId w:val="31"/>
  </w:num>
  <w:num w:numId="15">
    <w:abstractNumId w:val="19"/>
  </w:num>
  <w:num w:numId="16">
    <w:abstractNumId w:val="6"/>
  </w:num>
  <w:num w:numId="17">
    <w:abstractNumId w:val="35"/>
  </w:num>
  <w:num w:numId="18">
    <w:abstractNumId w:val="28"/>
  </w:num>
  <w:num w:numId="19">
    <w:abstractNumId w:val="37"/>
  </w:num>
  <w:num w:numId="20">
    <w:abstractNumId w:val="4"/>
  </w:num>
  <w:num w:numId="21">
    <w:abstractNumId w:val="24"/>
  </w:num>
  <w:num w:numId="22">
    <w:abstractNumId w:val="10"/>
  </w:num>
  <w:num w:numId="23">
    <w:abstractNumId w:val="3"/>
  </w:num>
  <w:num w:numId="24">
    <w:abstractNumId w:val="21"/>
  </w:num>
  <w:num w:numId="25">
    <w:abstractNumId w:val="15"/>
  </w:num>
  <w:num w:numId="26">
    <w:abstractNumId w:val="5"/>
  </w:num>
  <w:num w:numId="27">
    <w:abstractNumId w:val="11"/>
  </w:num>
  <w:num w:numId="28">
    <w:abstractNumId w:val="22"/>
  </w:num>
  <w:num w:numId="29">
    <w:abstractNumId w:val="7"/>
  </w:num>
  <w:num w:numId="30">
    <w:abstractNumId w:val="20"/>
  </w:num>
  <w:num w:numId="31">
    <w:abstractNumId w:val="29"/>
  </w:num>
  <w:num w:numId="32">
    <w:abstractNumId w:val="14"/>
  </w:num>
  <w:num w:numId="33">
    <w:abstractNumId w:val="12"/>
  </w:num>
  <w:num w:numId="34">
    <w:abstractNumId w:val="36"/>
  </w:num>
  <w:num w:numId="35">
    <w:abstractNumId w:val="0"/>
  </w:num>
  <w:num w:numId="36">
    <w:abstractNumId w:val="32"/>
  </w:num>
  <w:num w:numId="37">
    <w:abstractNumId w:val="30"/>
  </w:num>
  <w:num w:numId="38">
    <w:abstractNumId w:val="33"/>
  </w:num>
  <w:num w:numId="39">
    <w:abstractNumId w:val="17"/>
  </w:num>
  <w:num w:numId="40">
    <w:abstractNumId w:val="20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activeWritingStyle w:appName="MSWord" w:lang="fr-CA" w:vendorID="64" w:dllVersion="131078" w:nlCheck="1" w:checkStyle="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cwMDAxMTA2tjQyMTBT0lEKTi0uzszPAykwqgUAxka+5SwAAAA="/>
  </w:docVars>
  <w:rsids>
    <w:rsidRoot w:val="00F006A5"/>
    <w:rsid w:val="0000353E"/>
    <w:rsid w:val="0001377E"/>
    <w:rsid w:val="00025F22"/>
    <w:rsid w:val="00035316"/>
    <w:rsid w:val="00036FC5"/>
    <w:rsid w:val="0004143C"/>
    <w:rsid w:val="00043DA6"/>
    <w:rsid w:val="00044C1D"/>
    <w:rsid w:val="000479F6"/>
    <w:rsid w:val="00053316"/>
    <w:rsid w:val="00054DEA"/>
    <w:rsid w:val="00061641"/>
    <w:rsid w:val="000773E6"/>
    <w:rsid w:val="00077DD2"/>
    <w:rsid w:val="000824EB"/>
    <w:rsid w:val="00091C7C"/>
    <w:rsid w:val="00092008"/>
    <w:rsid w:val="00093D96"/>
    <w:rsid w:val="00096E0E"/>
    <w:rsid w:val="000A50BF"/>
    <w:rsid w:val="000B35F8"/>
    <w:rsid w:val="000C1168"/>
    <w:rsid w:val="000C119F"/>
    <w:rsid w:val="000D1326"/>
    <w:rsid w:val="000D2620"/>
    <w:rsid w:val="000D528D"/>
    <w:rsid w:val="000D74EF"/>
    <w:rsid w:val="000E34D7"/>
    <w:rsid w:val="000E5D27"/>
    <w:rsid w:val="000E7FC7"/>
    <w:rsid w:val="000F171E"/>
    <w:rsid w:val="000F63C1"/>
    <w:rsid w:val="000F7E16"/>
    <w:rsid w:val="00107B74"/>
    <w:rsid w:val="0011098B"/>
    <w:rsid w:val="001152B4"/>
    <w:rsid w:val="00121D4C"/>
    <w:rsid w:val="001277BE"/>
    <w:rsid w:val="00131986"/>
    <w:rsid w:val="00133B7B"/>
    <w:rsid w:val="00135655"/>
    <w:rsid w:val="0014142E"/>
    <w:rsid w:val="00146E0C"/>
    <w:rsid w:val="001521B8"/>
    <w:rsid w:val="001529B3"/>
    <w:rsid w:val="00165ED1"/>
    <w:rsid w:val="00167B34"/>
    <w:rsid w:val="0017171F"/>
    <w:rsid w:val="00172757"/>
    <w:rsid w:val="001731C1"/>
    <w:rsid w:val="00180EC2"/>
    <w:rsid w:val="001877FA"/>
    <w:rsid w:val="001904EE"/>
    <w:rsid w:val="001A29BA"/>
    <w:rsid w:val="001A4ADE"/>
    <w:rsid w:val="001E0D54"/>
    <w:rsid w:val="001F40C1"/>
    <w:rsid w:val="002014BC"/>
    <w:rsid w:val="002077E9"/>
    <w:rsid w:val="0021046C"/>
    <w:rsid w:val="0021558D"/>
    <w:rsid w:val="00216AF7"/>
    <w:rsid w:val="002237A7"/>
    <w:rsid w:val="00227EC6"/>
    <w:rsid w:val="00231DDB"/>
    <w:rsid w:val="0024135B"/>
    <w:rsid w:val="00242717"/>
    <w:rsid w:val="002427C3"/>
    <w:rsid w:val="002504F4"/>
    <w:rsid w:val="00252297"/>
    <w:rsid w:val="002620CC"/>
    <w:rsid w:val="00264B25"/>
    <w:rsid w:val="0027110C"/>
    <w:rsid w:val="00274262"/>
    <w:rsid w:val="00280683"/>
    <w:rsid w:val="00282E8A"/>
    <w:rsid w:val="002856AE"/>
    <w:rsid w:val="00291B24"/>
    <w:rsid w:val="002A0C63"/>
    <w:rsid w:val="002A39E0"/>
    <w:rsid w:val="002B0664"/>
    <w:rsid w:val="002B0D74"/>
    <w:rsid w:val="002B4692"/>
    <w:rsid w:val="002C1F9A"/>
    <w:rsid w:val="002C241D"/>
    <w:rsid w:val="002C2A40"/>
    <w:rsid w:val="002C55C5"/>
    <w:rsid w:val="002E4671"/>
    <w:rsid w:val="002E68D6"/>
    <w:rsid w:val="002F051D"/>
    <w:rsid w:val="002F4AF0"/>
    <w:rsid w:val="002F6312"/>
    <w:rsid w:val="00311006"/>
    <w:rsid w:val="00311BE1"/>
    <w:rsid w:val="00332C2A"/>
    <w:rsid w:val="003366DA"/>
    <w:rsid w:val="00343224"/>
    <w:rsid w:val="00346261"/>
    <w:rsid w:val="003465BA"/>
    <w:rsid w:val="003531A2"/>
    <w:rsid w:val="00353864"/>
    <w:rsid w:val="003650F1"/>
    <w:rsid w:val="00365510"/>
    <w:rsid w:val="00365BB3"/>
    <w:rsid w:val="00367F75"/>
    <w:rsid w:val="0037058F"/>
    <w:rsid w:val="00372B32"/>
    <w:rsid w:val="003753CB"/>
    <w:rsid w:val="00380D90"/>
    <w:rsid w:val="00381A47"/>
    <w:rsid w:val="00387650"/>
    <w:rsid w:val="0039692F"/>
    <w:rsid w:val="003A1958"/>
    <w:rsid w:val="003A1A40"/>
    <w:rsid w:val="003A707E"/>
    <w:rsid w:val="003C320F"/>
    <w:rsid w:val="003C4990"/>
    <w:rsid w:val="003D3D5F"/>
    <w:rsid w:val="003D6342"/>
    <w:rsid w:val="003D6A04"/>
    <w:rsid w:val="003E5511"/>
    <w:rsid w:val="003F14F2"/>
    <w:rsid w:val="003F3053"/>
    <w:rsid w:val="003F5E44"/>
    <w:rsid w:val="003F6C25"/>
    <w:rsid w:val="00404D2A"/>
    <w:rsid w:val="00407F11"/>
    <w:rsid w:val="004130D8"/>
    <w:rsid w:val="0041498A"/>
    <w:rsid w:val="00421430"/>
    <w:rsid w:val="004225FB"/>
    <w:rsid w:val="00422F3E"/>
    <w:rsid w:val="00437BF9"/>
    <w:rsid w:val="004454DF"/>
    <w:rsid w:val="004502B7"/>
    <w:rsid w:val="00451137"/>
    <w:rsid w:val="00467F25"/>
    <w:rsid w:val="0047310A"/>
    <w:rsid w:val="00474C70"/>
    <w:rsid w:val="00480CAC"/>
    <w:rsid w:val="00484DB4"/>
    <w:rsid w:val="00487B72"/>
    <w:rsid w:val="00487D10"/>
    <w:rsid w:val="00491732"/>
    <w:rsid w:val="00493B4D"/>
    <w:rsid w:val="00494E03"/>
    <w:rsid w:val="004970BF"/>
    <w:rsid w:val="004A1410"/>
    <w:rsid w:val="004A17AD"/>
    <w:rsid w:val="004A17EE"/>
    <w:rsid w:val="004C2E42"/>
    <w:rsid w:val="004C301B"/>
    <w:rsid w:val="004C4F98"/>
    <w:rsid w:val="004D482B"/>
    <w:rsid w:val="004F2675"/>
    <w:rsid w:val="004F696D"/>
    <w:rsid w:val="004F7929"/>
    <w:rsid w:val="005024AB"/>
    <w:rsid w:val="00504800"/>
    <w:rsid w:val="00516881"/>
    <w:rsid w:val="00525607"/>
    <w:rsid w:val="00525871"/>
    <w:rsid w:val="00540C5A"/>
    <w:rsid w:val="00541CC0"/>
    <w:rsid w:val="0054366A"/>
    <w:rsid w:val="0054381B"/>
    <w:rsid w:val="00552693"/>
    <w:rsid w:val="005532EF"/>
    <w:rsid w:val="005607E6"/>
    <w:rsid w:val="00565190"/>
    <w:rsid w:val="005654BF"/>
    <w:rsid w:val="0057012F"/>
    <w:rsid w:val="0057058E"/>
    <w:rsid w:val="00572F18"/>
    <w:rsid w:val="00577A00"/>
    <w:rsid w:val="00585D1E"/>
    <w:rsid w:val="00593375"/>
    <w:rsid w:val="005951B8"/>
    <w:rsid w:val="0059777B"/>
    <w:rsid w:val="005A1F21"/>
    <w:rsid w:val="005A3DF5"/>
    <w:rsid w:val="005A5375"/>
    <w:rsid w:val="005A62B6"/>
    <w:rsid w:val="005B05D7"/>
    <w:rsid w:val="005B13E2"/>
    <w:rsid w:val="005B5245"/>
    <w:rsid w:val="005C7470"/>
    <w:rsid w:val="005D46A2"/>
    <w:rsid w:val="005D7C1B"/>
    <w:rsid w:val="005F3DB8"/>
    <w:rsid w:val="005F419D"/>
    <w:rsid w:val="005F759A"/>
    <w:rsid w:val="00605B28"/>
    <w:rsid w:val="0060724B"/>
    <w:rsid w:val="00612A36"/>
    <w:rsid w:val="00620C72"/>
    <w:rsid w:val="00624606"/>
    <w:rsid w:val="00625402"/>
    <w:rsid w:val="00626AE9"/>
    <w:rsid w:val="00631308"/>
    <w:rsid w:val="0063662D"/>
    <w:rsid w:val="006408A0"/>
    <w:rsid w:val="00642F72"/>
    <w:rsid w:val="006433FE"/>
    <w:rsid w:val="00643E5B"/>
    <w:rsid w:val="00655E6D"/>
    <w:rsid w:val="006708E0"/>
    <w:rsid w:val="00672CA2"/>
    <w:rsid w:val="00680DEB"/>
    <w:rsid w:val="00681F2B"/>
    <w:rsid w:val="00682CB1"/>
    <w:rsid w:val="0068368A"/>
    <w:rsid w:val="006869DD"/>
    <w:rsid w:val="00697163"/>
    <w:rsid w:val="006979A7"/>
    <w:rsid w:val="006C1526"/>
    <w:rsid w:val="006C21D8"/>
    <w:rsid w:val="006C30CF"/>
    <w:rsid w:val="006C77C8"/>
    <w:rsid w:val="006C7FF6"/>
    <w:rsid w:val="006D2DB7"/>
    <w:rsid w:val="006D5147"/>
    <w:rsid w:val="006D6767"/>
    <w:rsid w:val="006E2131"/>
    <w:rsid w:val="006F5D00"/>
    <w:rsid w:val="006F5F16"/>
    <w:rsid w:val="0070097F"/>
    <w:rsid w:val="00714832"/>
    <w:rsid w:val="007201C1"/>
    <w:rsid w:val="007210BF"/>
    <w:rsid w:val="00722BE5"/>
    <w:rsid w:val="00724A2C"/>
    <w:rsid w:val="00724CC2"/>
    <w:rsid w:val="00726124"/>
    <w:rsid w:val="00731F61"/>
    <w:rsid w:val="00735862"/>
    <w:rsid w:val="00743F6D"/>
    <w:rsid w:val="00744C31"/>
    <w:rsid w:val="0074640B"/>
    <w:rsid w:val="00747CB6"/>
    <w:rsid w:val="007509E3"/>
    <w:rsid w:val="007536BC"/>
    <w:rsid w:val="00757A13"/>
    <w:rsid w:val="00762237"/>
    <w:rsid w:val="00764C81"/>
    <w:rsid w:val="007721FB"/>
    <w:rsid w:val="007764F4"/>
    <w:rsid w:val="00777B1A"/>
    <w:rsid w:val="00792F17"/>
    <w:rsid w:val="007A06BF"/>
    <w:rsid w:val="007B2153"/>
    <w:rsid w:val="007C4963"/>
    <w:rsid w:val="007D211A"/>
    <w:rsid w:val="007D7452"/>
    <w:rsid w:val="007E11BC"/>
    <w:rsid w:val="007F399B"/>
    <w:rsid w:val="007F4972"/>
    <w:rsid w:val="007F4F70"/>
    <w:rsid w:val="007F7A4C"/>
    <w:rsid w:val="0080523E"/>
    <w:rsid w:val="00811627"/>
    <w:rsid w:val="00811A2C"/>
    <w:rsid w:val="00811E5B"/>
    <w:rsid w:val="008124C3"/>
    <w:rsid w:val="00814694"/>
    <w:rsid w:val="0082000B"/>
    <w:rsid w:val="00824086"/>
    <w:rsid w:val="00833782"/>
    <w:rsid w:val="008345D8"/>
    <w:rsid w:val="00835ED8"/>
    <w:rsid w:val="00842544"/>
    <w:rsid w:val="008430E2"/>
    <w:rsid w:val="008440F0"/>
    <w:rsid w:val="00844587"/>
    <w:rsid w:val="00844633"/>
    <w:rsid w:val="00850C2C"/>
    <w:rsid w:val="0085156F"/>
    <w:rsid w:val="00852708"/>
    <w:rsid w:val="00867630"/>
    <w:rsid w:val="00877461"/>
    <w:rsid w:val="00883452"/>
    <w:rsid w:val="00884C33"/>
    <w:rsid w:val="0089093A"/>
    <w:rsid w:val="00892793"/>
    <w:rsid w:val="00892C29"/>
    <w:rsid w:val="00892E12"/>
    <w:rsid w:val="00897B5D"/>
    <w:rsid w:val="008A5FFF"/>
    <w:rsid w:val="008C017D"/>
    <w:rsid w:val="008C07D5"/>
    <w:rsid w:val="008D39B7"/>
    <w:rsid w:val="008F4107"/>
    <w:rsid w:val="00900E6C"/>
    <w:rsid w:val="009015BE"/>
    <w:rsid w:val="00903B0B"/>
    <w:rsid w:val="009073EA"/>
    <w:rsid w:val="00920BE1"/>
    <w:rsid w:val="009213A0"/>
    <w:rsid w:val="00922DC3"/>
    <w:rsid w:val="00944BA8"/>
    <w:rsid w:val="00945831"/>
    <w:rsid w:val="00951BDC"/>
    <w:rsid w:val="00952AA9"/>
    <w:rsid w:val="0095453E"/>
    <w:rsid w:val="00962CC8"/>
    <w:rsid w:val="00967684"/>
    <w:rsid w:val="009825E5"/>
    <w:rsid w:val="0098583C"/>
    <w:rsid w:val="00987C99"/>
    <w:rsid w:val="009908E8"/>
    <w:rsid w:val="009A338E"/>
    <w:rsid w:val="009C087B"/>
    <w:rsid w:val="009D2358"/>
    <w:rsid w:val="009D6A1C"/>
    <w:rsid w:val="009E117C"/>
    <w:rsid w:val="009E40E0"/>
    <w:rsid w:val="00A007F5"/>
    <w:rsid w:val="00A046DF"/>
    <w:rsid w:val="00A1553F"/>
    <w:rsid w:val="00A229FD"/>
    <w:rsid w:val="00A2708A"/>
    <w:rsid w:val="00A36AE3"/>
    <w:rsid w:val="00A36CBD"/>
    <w:rsid w:val="00A47CA0"/>
    <w:rsid w:val="00A51D69"/>
    <w:rsid w:val="00A55008"/>
    <w:rsid w:val="00A55896"/>
    <w:rsid w:val="00A559C7"/>
    <w:rsid w:val="00A67CF9"/>
    <w:rsid w:val="00A715A3"/>
    <w:rsid w:val="00A763FE"/>
    <w:rsid w:val="00A81B0E"/>
    <w:rsid w:val="00A8416D"/>
    <w:rsid w:val="00A85746"/>
    <w:rsid w:val="00A9311E"/>
    <w:rsid w:val="00AC0C62"/>
    <w:rsid w:val="00AC3356"/>
    <w:rsid w:val="00AD5655"/>
    <w:rsid w:val="00AD5ADE"/>
    <w:rsid w:val="00AE51E1"/>
    <w:rsid w:val="00B058FD"/>
    <w:rsid w:val="00B211E2"/>
    <w:rsid w:val="00B26142"/>
    <w:rsid w:val="00B2692A"/>
    <w:rsid w:val="00B27463"/>
    <w:rsid w:val="00B3054D"/>
    <w:rsid w:val="00B35159"/>
    <w:rsid w:val="00B41ADE"/>
    <w:rsid w:val="00B43E52"/>
    <w:rsid w:val="00B44CBC"/>
    <w:rsid w:val="00B5085F"/>
    <w:rsid w:val="00B50B67"/>
    <w:rsid w:val="00B53530"/>
    <w:rsid w:val="00B61330"/>
    <w:rsid w:val="00B71545"/>
    <w:rsid w:val="00B7729C"/>
    <w:rsid w:val="00B83453"/>
    <w:rsid w:val="00B842AB"/>
    <w:rsid w:val="00B92F1F"/>
    <w:rsid w:val="00BA6095"/>
    <w:rsid w:val="00BB043D"/>
    <w:rsid w:val="00BB3FC5"/>
    <w:rsid w:val="00BC0351"/>
    <w:rsid w:val="00BC28A7"/>
    <w:rsid w:val="00BE3398"/>
    <w:rsid w:val="00BF1053"/>
    <w:rsid w:val="00C04E87"/>
    <w:rsid w:val="00C3240A"/>
    <w:rsid w:val="00C53385"/>
    <w:rsid w:val="00C611A0"/>
    <w:rsid w:val="00C62CE5"/>
    <w:rsid w:val="00C64F13"/>
    <w:rsid w:val="00C70DEF"/>
    <w:rsid w:val="00C7221E"/>
    <w:rsid w:val="00C7629A"/>
    <w:rsid w:val="00C93942"/>
    <w:rsid w:val="00C96B02"/>
    <w:rsid w:val="00CA2589"/>
    <w:rsid w:val="00CB0F6C"/>
    <w:rsid w:val="00CB29EB"/>
    <w:rsid w:val="00CB37B1"/>
    <w:rsid w:val="00CC3C64"/>
    <w:rsid w:val="00CC43CA"/>
    <w:rsid w:val="00CC4A49"/>
    <w:rsid w:val="00CC68D4"/>
    <w:rsid w:val="00CC71D1"/>
    <w:rsid w:val="00CD0394"/>
    <w:rsid w:val="00CD0FFB"/>
    <w:rsid w:val="00CD4812"/>
    <w:rsid w:val="00CD4F73"/>
    <w:rsid w:val="00CD51ED"/>
    <w:rsid w:val="00CF1DED"/>
    <w:rsid w:val="00CF6C36"/>
    <w:rsid w:val="00D03618"/>
    <w:rsid w:val="00D03A3E"/>
    <w:rsid w:val="00D22D69"/>
    <w:rsid w:val="00D273DD"/>
    <w:rsid w:val="00D35DD6"/>
    <w:rsid w:val="00D37BFB"/>
    <w:rsid w:val="00D37C65"/>
    <w:rsid w:val="00D408D5"/>
    <w:rsid w:val="00D40FF2"/>
    <w:rsid w:val="00D41F0D"/>
    <w:rsid w:val="00D42988"/>
    <w:rsid w:val="00D436A3"/>
    <w:rsid w:val="00D43F8D"/>
    <w:rsid w:val="00D469F8"/>
    <w:rsid w:val="00D46CEF"/>
    <w:rsid w:val="00D523C3"/>
    <w:rsid w:val="00D547ED"/>
    <w:rsid w:val="00D63B88"/>
    <w:rsid w:val="00D75B28"/>
    <w:rsid w:val="00D76743"/>
    <w:rsid w:val="00D81EB8"/>
    <w:rsid w:val="00D85B5B"/>
    <w:rsid w:val="00D923B3"/>
    <w:rsid w:val="00D938C4"/>
    <w:rsid w:val="00DA0A13"/>
    <w:rsid w:val="00DA4452"/>
    <w:rsid w:val="00DA4C26"/>
    <w:rsid w:val="00DB0B62"/>
    <w:rsid w:val="00DC4565"/>
    <w:rsid w:val="00DC59EC"/>
    <w:rsid w:val="00DC75E3"/>
    <w:rsid w:val="00DE0615"/>
    <w:rsid w:val="00DE0D59"/>
    <w:rsid w:val="00DE1A6C"/>
    <w:rsid w:val="00DE418F"/>
    <w:rsid w:val="00DE73E6"/>
    <w:rsid w:val="00DF312D"/>
    <w:rsid w:val="00DF5DC5"/>
    <w:rsid w:val="00E006AE"/>
    <w:rsid w:val="00E01A27"/>
    <w:rsid w:val="00E1019B"/>
    <w:rsid w:val="00E130A6"/>
    <w:rsid w:val="00E17927"/>
    <w:rsid w:val="00E2160A"/>
    <w:rsid w:val="00E23CDC"/>
    <w:rsid w:val="00E40CDA"/>
    <w:rsid w:val="00E411F5"/>
    <w:rsid w:val="00E4442F"/>
    <w:rsid w:val="00E51F92"/>
    <w:rsid w:val="00E54F65"/>
    <w:rsid w:val="00E62E62"/>
    <w:rsid w:val="00E64860"/>
    <w:rsid w:val="00E666E2"/>
    <w:rsid w:val="00E70E6E"/>
    <w:rsid w:val="00E777D0"/>
    <w:rsid w:val="00E94845"/>
    <w:rsid w:val="00E95B31"/>
    <w:rsid w:val="00EA0987"/>
    <w:rsid w:val="00EA5C51"/>
    <w:rsid w:val="00EA6AF7"/>
    <w:rsid w:val="00EB0925"/>
    <w:rsid w:val="00EC7233"/>
    <w:rsid w:val="00ED7242"/>
    <w:rsid w:val="00EE0CD4"/>
    <w:rsid w:val="00EE48EB"/>
    <w:rsid w:val="00F006A5"/>
    <w:rsid w:val="00F01189"/>
    <w:rsid w:val="00F03F10"/>
    <w:rsid w:val="00F12DB7"/>
    <w:rsid w:val="00F15A79"/>
    <w:rsid w:val="00F2281C"/>
    <w:rsid w:val="00F2422B"/>
    <w:rsid w:val="00F57D1C"/>
    <w:rsid w:val="00F602D7"/>
    <w:rsid w:val="00F60863"/>
    <w:rsid w:val="00F615D8"/>
    <w:rsid w:val="00F61A95"/>
    <w:rsid w:val="00F63478"/>
    <w:rsid w:val="00F63B04"/>
    <w:rsid w:val="00F64755"/>
    <w:rsid w:val="00F80929"/>
    <w:rsid w:val="00F82E0C"/>
    <w:rsid w:val="00F86581"/>
    <w:rsid w:val="00F87F21"/>
    <w:rsid w:val="00F94E43"/>
    <w:rsid w:val="00FA33A9"/>
    <w:rsid w:val="00FA7248"/>
    <w:rsid w:val="00FA76F5"/>
    <w:rsid w:val="00FC14A6"/>
    <w:rsid w:val="00FC77CE"/>
    <w:rsid w:val="00FD0EA6"/>
    <w:rsid w:val="00FD5A05"/>
    <w:rsid w:val="00FF4D9A"/>
    <w:rsid w:val="00FF5922"/>
    <w:rsid w:val="00FF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;"/>
  <w14:docId w14:val="49EDE773"/>
  <w15:docId w15:val="{1D525689-D171-40E9-A619-84049B9C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1ADE"/>
    <w:pPr>
      <w:spacing w:after="0" w:line="240" w:lineRule="auto"/>
    </w:pPr>
    <w:rPr>
      <w:rFonts w:ascii="Times New Roman" w:hAnsi="Times New Roman"/>
      <w:sz w:val="24"/>
      <w:lang w:val="fr-CA"/>
    </w:rPr>
  </w:style>
  <w:style w:type="paragraph" w:styleId="Titre1">
    <w:name w:val="heading 1"/>
    <w:basedOn w:val="Normal"/>
    <w:next w:val="Normal"/>
    <w:link w:val="Titre1Car"/>
    <w:qFormat/>
    <w:rsid w:val="004D482B"/>
    <w:pPr>
      <w:keepNext/>
      <w:keepLines/>
      <w:numPr>
        <w:numId w:val="30"/>
      </w:numPr>
      <w:spacing w:before="120" w:line="276" w:lineRule="auto"/>
      <w:ind w:left="357" w:hanging="357"/>
      <w:contextualSpacing/>
      <w:outlineLvl w:val="0"/>
    </w:pPr>
    <w:rPr>
      <w:rFonts w:eastAsia="Trebuchet MS" w:cs="Trebuchet MS"/>
      <w:b/>
      <w:smallCaps/>
      <w:color w:val="000000"/>
      <w:sz w:val="28"/>
      <w:lang w:eastAsia="fr-CA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180EC2"/>
    <w:pPr>
      <w:numPr>
        <w:ilvl w:val="1"/>
      </w:numPr>
      <w:ind w:left="788" w:hanging="431"/>
      <w:outlineLvl w:val="1"/>
    </w:pPr>
    <w:rPr>
      <w:smallCaps w:val="0"/>
      <w:sz w:val="24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036FC5"/>
    <w:pPr>
      <w:numPr>
        <w:ilvl w:val="2"/>
      </w:numPr>
      <w:spacing w:before="0" w:line="240" w:lineRule="auto"/>
      <w:ind w:left="1134" w:hanging="708"/>
      <w:outlineLvl w:val="2"/>
    </w:pPr>
    <w:rPr>
      <w:sz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577A00"/>
    <w:pPr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/>
      <w:color w:val="000000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577A00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77A00"/>
    <w:rPr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77A0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A00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DF312D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DF312D"/>
    <w:rPr>
      <w:lang w:val="fr-CA"/>
    </w:rPr>
  </w:style>
  <w:style w:type="character" w:customStyle="1" w:styleId="Titre1Car">
    <w:name w:val="Titre 1 Car"/>
    <w:basedOn w:val="Policepardfaut"/>
    <w:link w:val="Titre1"/>
    <w:rsid w:val="004D482B"/>
    <w:rPr>
      <w:rFonts w:ascii="Times New Roman" w:eastAsia="Trebuchet MS" w:hAnsi="Times New Roman" w:cs="Trebuchet MS"/>
      <w:b/>
      <w:smallCaps/>
      <w:color w:val="000000"/>
      <w:sz w:val="28"/>
      <w:lang w:val="fr-CA" w:eastAsia="fr-CA"/>
    </w:rPr>
  </w:style>
  <w:style w:type="paragraph" w:styleId="Paragraphedeliste">
    <w:name w:val="List Paragraph"/>
    <w:basedOn w:val="Normal"/>
    <w:uiPriority w:val="34"/>
    <w:qFormat/>
    <w:rsid w:val="001529B3"/>
    <w:pPr>
      <w:spacing w:line="276" w:lineRule="auto"/>
      <w:ind w:left="720"/>
      <w:contextualSpacing/>
    </w:pPr>
    <w:rPr>
      <w:rFonts w:ascii="Arial" w:eastAsia="Arial" w:hAnsi="Arial" w:cs="Arial"/>
      <w:color w:val="000000"/>
      <w:lang w:eastAsia="fr-CA"/>
    </w:rPr>
  </w:style>
  <w:style w:type="table" w:styleId="Tramemoyenne2-Accent5">
    <w:name w:val="Medium Shading 2 Accent 5"/>
    <w:basedOn w:val="TableauNormal"/>
    <w:uiPriority w:val="64"/>
    <w:rsid w:val="00A55008"/>
    <w:pPr>
      <w:spacing w:after="0" w:line="240" w:lineRule="auto"/>
    </w:pPr>
    <w:rPr>
      <w:rFonts w:eastAsiaTheme="minorEastAsia"/>
      <w:lang w:val="fr-CA" w:eastAsia="fr-C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claire-Accent1">
    <w:name w:val="Light Grid Accent 1"/>
    <w:basedOn w:val="TableauNormal"/>
    <w:uiPriority w:val="62"/>
    <w:rsid w:val="00A55008"/>
    <w:pPr>
      <w:spacing w:after="0" w:line="240" w:lineRule="auto"/>
    </w:pPr>
    <w:rPr>
      <w:rFonts w:eastAsiaTheme="minorEastAsia"/>
      <w:lang w:val="fr-CA" w:eastAsia="fr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87D10"/>
    <w:pPr>
      <w:spacing w:before="100" w:beforeAutospacing="1" w:after="100" w:afterAutospacing="1"/>
    </w:pPr>
    <w:rPr>
      <w:rFonts w:eastAsia="Times New Roman" w:cs="Times New Roman"/>
      <w:szCs w:val="24"/>
      <w:lang w:eastAsia="fr-CA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4A17E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A17EE"/>
    <w:rPr>
      <w:sz w:val="20"/>
      <w:szCs w:val="20"/>
      <w:lang w:val="fr-CA"/>
    </w:rPr>
  </w:style>
  <w:style w:type="character" w:styleId="Appeldenotedefin">
    <w:name w:val="endnote reference"/>
    <w:basedOn w:val="Policepardfaut"/>
    <w:uiPriority w:val="99"/>
    <w:semiHidden/>
    <w:unhideWhenUsed/>
    <w:rsid w:val="004A17EE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620CC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620CC"/>
    <w:rPr>
      <w:sz w:val="20"/>
      <w:szCs w:val="20"/>
      <w:lang w:val="fr-CA"/>
    </w:rPr>
  </w:style>
  <w:style w:type="character" w:styleId="Appelnotedebasdep">
    <w:name w:val="footnote reference"/>
    <w:basedOn w:val="Policepardfaut"/>
    <w:uiPriority w:val="99"/>
    <w:semiHidden/>
    <w:unhideWhenUsed/>
    <w:rsid w:val="002620CC"/>
    <w:rPr>
      <w:vertAlign w:val="superscript"/>
    </w:rPr>
  </w:style>
  <w:style w:type="table" w:styleId="Grillemoyenne1-Accent1">
    <w:name w:val="Medium Grid 1 Accent 1"/>
    <w:basedOn w:val="TableauNormal"/>
    <w:uiPriority w:val="67"/>
    <w:rsid w:val="001E0D5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Shading1-Accent11">
    <w:name w:val="Medium Shading 1 - Accent 11"/>
    <w:basedOn w:val="TableauNormal"/>
    <w:uiPriority w:val="63"/>
    <w:rsid w:val="001E0D5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auNormal"/>
    <w:uiPriority w:val="64"/>
    <w:rsid w:val="001E0D5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Titre2Car">
    <w:name w:val="Titre 2 Car"/>
    <w:basedOn w:val="Policepardfaut"/>
    <w:link w:val="Titre2"/>
    <w:uiPriority w:val="9"/>
    <w:rsid w:val="00180EC2"/>
    <w:rPr>
      <w:rFonts w:ascii="Times New Roman" w:eastAsia="Trebuchet MS" w:hAnsi="Times New Roman" w:cs="Trebuchet MS"/>
      <w:b/>
      <w:color w:val="000000"/>
      <w:sz w:val="24"/>
      <w:lang w:val="fr-CA" w:eastAsia="fr-C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C087B"/>
    <w:pPr>
      <w:spacing w:before="480"/>
      <w:contextualSpacing w:val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character" w:styleId="Textedelespacerserv">
    <w:name w:val="Placeholder Text"/>
    <w:basedOn w:val="Policepardfaut"/>
    <w:uiPriority w:val="99"/>
    <w:semiHidden/>
    <w:rsid w:val="000F171E"/>
    <w:rPr>
      <w:color w:val="808080"/>
    </w:rPr>
  </w:style>
  <w:style w:type="paragraph" w:styleId="Sansinterligne">
    <w:name w:val="No Spacing"/>
    <w:aliases w:val="PAGE DE GARDE"/>
    <w:uiPriority w:val="1"/>
    <w:qFormat/>
    <w:rsid w:val="00B41ADE"/>
    <w:pPr>
      <w:spacing w:line="240" w:lineRule="auto"/>
      <w:jc w:val="center"/>
    </w:pPr>
    <w:rPr>
      <w:rFonts w:ascii="Times New Roman" w:hAnsi="Times New Roman"/>
      <w:sz w:val="24"/>
      <w:lang w:val="fr-CA"/>
    </w:rPr>
  </w:style>
  <w:style w:type="paragraph" w:styleId="TM1">
    <w:name w:val="toc 1"/>
    <w:basedOn w:val="Normal"/>
    <w:next w:val="Normal"/>
    <w:autoRedefine/>
    <w:uiPriority w:val="39"/>
    <w:unhideWhenUsed/>
    <w:rsid w:val="003753C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753CB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3753CB"/>
    <w:rPr>
      <w:color w:val="0000FF" w:themeColor="hyperlink"/>
      <w:u w:val="single"/>
    </w:rPr>
  </w:style>
  <w:style w:type="table" w:styleId="Grilledutableau">
    <w:name w:val="Table Grid"/>
    <w:basedOn w:val="TableauNormal"/>
    <w:rsid w:val="0022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moyenne1">
    <w:name w:val="Medium Shading 1"/>
    <w:basedOn w:val="TableauNormal"/>
    <w:uiPriority w:val="63"/>
    <w:rsid w:val="0042143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auGrille41">
    <w:name w:val="Tableau Grille 41"/>
    <w:basedOn w:val="TableauNormal"/>
    <w:uiPriority w:val="49"/>
    <w:rsid w:val="0076223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gende">
    <w:name w:val="caption"/>
    <w:basedOn w:val="Normal"/>
    <w:next w:val="Normal"/>
    <w:unhideWhenUsed/>
    <w:qFormat/>
    <w:rsid w:val="00824086"/>
    <w:pPr>
      <w:spacing w:after="200"/>
    </w:pPr>
    <w:rPr>
      <w:b/>
      <w:bCs/>
      <w:color w:val="4F81BD" w:themeColor="accent1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0D1326"/>
  </w:style>
  <w:style w:type="character" w:customStyle="1" w:styleId="Titre3Car">
    <w:name w:val="Titre 3 Car"/>
    <w:basedOn w:val="Policepardfaut"/>
    <w:link w:val="Titre3"/>
    <w:uiPriority w:val="9"/>
    <w:rsid w:val="00036FC5"/>
    <w:rPr>
      <w:rFonts w:ascii="Times New Roman" w:eastAsia="Trebuchet MS" w:hAnsi="Times New Roman" w:cs="Trebuchet MS"/>
      <w:b/>
      <w:color w:val="000000"/>
      <w:lang w:val="fr-CA" w:eastAsia="fr-CA"/>
    </w:rPr>
  </w:style>
  <w:style w:type="character" w:styleId="Marquedecommentaire">
    <w:name w:val="annotation reference"/>
    <w:basedOn w:val="Policepardfaut"/>
    <w:uiPriority w:val="99"/>
    <w:semiHidden/>
    <w:unhideWhenUsed/>
    <w:rsid w:val="00655E6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55E6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55E6D"/>
    <w:rPr>
      <w:rFonts w:ascii="Times New Roman" w:hAnsi="Times New Roman"/>
      <w:sz w:val="20"/>
      <w:szCs w:val="20"/>
      <w:lang w:val="fr-C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55E6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55E6D"/>
    <w:rPr>
      <w:rFonts w:ascii="Times New Roman" w:hAnsi="Times New Roman"/>
      <w:b/>
      <w:bCs/>
      <w:sz w:val="20"/>
      <w:szCs w:val="20"/>
      <w:lang w:val="fr-CA"/>
    </w:rPr>
  </w:style>
  <w:style w:type="table" w:styleId="Listeclaire">
    <w:name w:val="Light List"/>
    <w:basedOn w:val="TableauNormal"/>
    <w:uiPriority w:val="61"/>
    <w:rsid w:val="00121D4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claire">
    <w:name w:val="Light Grid"/>
    <w:basedOn w:val="TableauNormal"/>
    <w:uiPriority w:val="62"/>
    <w:rsid w:val="00121D4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itre">
    <w:name w:val="Title"/>
    <w:basedOn w:val="Titre1"/>
    <w:link w:val="TitreCar"/>
    <w:qFormat/>
    <w:rsid w:val="009825E5"/>
    <w:pPr>
      <w:keepLines w:val="0"/>
      <w:tabs>
        <w:tab w:val="num" w:pos="360"/>
      </w:tabs>
      <w:spacing w:before="0" w:after="60" w:line="240" w:lineRule="auto"/>
      <w:ind w:left="360" w:hanging="360"/>
      <w:contextualSpacing w:val="0"/>
      <w:jc w:val="both"/>
    </w:pPr>
    <w:rPr>
      <w:rFonts w:ascii="Arial" w:eastAsia="Times New Roman" w:hAnsi="Arial" w:cs="Times New Roman"/>
      <w:caps/>
      <w:color w:val="auto"/>
      <w:kern w:val="28"/>
      <w:sz w:val="24"/>
      <w:szCs w:val="24"/>
      <w:lang w:eastAsia="en-US"/>
    </w:rPr>
  </w:style>
  <w:style w:type="character" w:customStyle="1" w:styleId="TitreCar">
    <w:name w:val="Titre Car"/>
    <w:basedOn w:val="Policepardfaut"/>
    <w:link w:val="Titre"/>
    <w:rsid w:val="009825E5"/>
    <w:rPr>
      <w:rFonts w:ascii="Arial" w:eastAsia="Times New Roman" w:hAnsi="Arial" w:cs="Times New Roman"/>
      <w:b/>
      <w:kern w:val="28"/>
      <w:sz w:val="24"/>
      <w:szCs w:val="24"/>
      <w:lang w:val="fr-CA"/>
    </w:rPr>
  </w:style>
  <w:style w:type="paragraph" w:styleId="TM3">
    <w:name w:val="toc 3"/>
    <w:basedOn w:val="Normal"/>
    <w:next w:val="Normal"/>
    <w:autoRedefine/>
    <w:uiPriority w:val="39"/>
    <w:unhideWhenUsed/>
    <w:rsid w:val="0041498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ETS\Modele\Rapport_MODE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0173672AAF14A96AE98E25DE6B78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97212A-BA1F-4228-9B05-DD19FE5220EB}"/>
      </w:docPartPr>
      <w:docPartBody>
        <w:p w:rsidR="00076A63" w:rsidRDefault="00076A63">
          <w:pPr>
            <w:pStyle w:val="50173672AAF14A96AE98E25DE6B7856B"/>
          </w:pPr>
          <w:r w:rsidRPr="00175D26">
            <w:rPr>
              <w:rStyle w:val="Textedelespacerserv"/>
            </w:rPr>
            <w:t>[Objet ]</w:t>
          </w:r>
        </w:p>
      </w:docPartBody>
    </w:docPart>
    <w:docPart>
      <w:docPartPr>
        <w:name w:val="E4C65F7B4F334BA881039878F3F45D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3CE5E5-FBF1-4C79-9241-7A031D08E091}"/>
      </w:docPartPr>
      <w:docPartBody>
        <w:p w:rsidR="00076A63" w:rsidRDefault="00076A63">
          <w:pPr>
            <w:pStyle w:val="E4C65F7B4F334BA881039878F3F45DF3"/>
          </w:pPr>
          <w:r w:rsidRPr="00175D26">
            <w:rPr>
              <w:rStyle w:val="Textedelespacerserv"/>
            </w:rPr>
            <w:t>[Titre ]</w:t>
          </w:r>
        </w:p>
      </w:docPartBody>
    </w:docPart>
    <w:docPart>
      <w:docPartPr>
        <w:name w:val="0C61320877B44BEEBF43165BB836C7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A07B40-0160-4D83-8D91-9D2CDB9FABD3}"/>
      </w:docPartPr>
      <w:docPartBody>
        <w:p w:rsidR="00076A63" w:rsidRDefault="00076A63">
          <w:pPr>
            <w:pStyle w:val="0C61320877B44BEEBF43165BB836C7C8"/>
          </w:pPr>
          <w:r w:rsidRPr="00175D26">
            <w:rPr>
              <w:rStyle w:val="Textedelespacerserv"/>
            </w:rPr>
            <w:t>[Société]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A63"/>
    <w:rsid w:val="00067387"/>
    <w:rsid w:val="00076A63"/>
    <w:rsid w:val="00116389"/>
    <w:rsid w:val="00200F55"/>
    <w:rsid w:val="00226979"/>
    <w:rsid w:val="00266D40"/>
    <w:rsid w:val="005F3879"/>
    <w:rsid w:val="006427D6"/>
    <w:rsid w:val="0080084F"/>
    <w:rsid w:val="009E0E91"/>
    <w:rsid w:val="00B76587"/>
    <w:rsid w:val="00CA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26979"/>
    <w:rPr>
      <w:color w:val="808080"/>
    </w:rPr>
  </w:style>
  <w:style w:type="paragraph" w:customStyle="1" w:styleId="FB9AD6A8AF8947FD8985ABD05331E576">
    <w:name w:val="FB9AD6A8AF8947FD8985ABD05331E576"/>
  </w:style>
  <w:style w:type="paragraph" w:customStyle="1" w:styleId="9960B00B13B14F72B0D9B56D6D67181A">
    <w:name w:val="9960B00B13B14F72B0D9B56D6D67181A"/>
  </w:style>
  <w:style w:type="paragraph" w:customStyle="1" w:styleId="50173672AAF14A96AE98E25DE6B7856B">
    <w:name w:val="50173672AAF14A96AE98E25DE6B7856B"/>
  </w:style>
  <w:style w:type="paragraph" w:customStyle="1" w:styleId="E4C65F7B4F334BA881039878F3F45DF3">
    <w:name w:val="E4C65F7B4F334BA881039878F3F45DF3"/>
  </w:style>
  <w:style w:type="paragraph" w:customStyle="1" w:styleId="E9C5C39514874534817DB72F96A618CA">
    <w:name w:val="E9C5C39514874534817DB72F96A618CA"/>
  </w:style>
  <w:style w:type="paragraph" w:customStyle="1" w:styleId="43DE906335C5471F930D2D385F593991">
    <w:name w:val="43DE906335C5471F930D2D385F593991"/>
  </w:style>
  <w:style w:type="paragraph" w:customStyle="1" w:styleId="0C61320877B44BEEBF43165BB836C7C8">
    <w:name w:val="0C61320877B44BEEBF43165BB836C7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51A32-D83D-408A-9E99-55A0792F6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Rapport_MODELE.dotx</Template>
  <TotalTime>12</TotalTime>
  <Pages>3</Pages>
  <Words>313</Words>
  <Characters>1724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Le processeur MIPS mono-cycle</vt:lpstr>
      <vt:lpstr/>
    </vt:vector>
  </TitlesOfParts>
  <Manager>Ambrish CHANDRA</Manager>
  <Company>École de technologie supérieure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processeur MIPS mono-cycle</dc:title>
  <dc:subject>PROJET 2</dc:subject>
  <dc:creator>Ibrahima KABA</dc:creator>
  <cp:lastModifiedBy>Blaquière, Yves</cp:lastModifiedBy>
  <cp:revision>9</cp:revision>
  <cp:lastPrinted>2014-02-05T20:16:00Z</cp:lastPrinted>
  <dcterms:created xsi:type="dcterms:W3CDTF">2018-11-27T13:55:00Z</dcterms:created>
  <dcterms:modified xsi:type="dcterms:W3CDTF">2018-11-27T18:47:00Z</dcterms:modified>
  <cp:category>ELE791</cp:category>
</cp:coreProperties>
</file>